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973" w:rsidRDefault="00BD7D59" w:rsidP="00553CA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Test - </w:t>
      </w:r>
      <w:r w:rsidR="00737973">
        <w:rPr>
          <w:b/>
          <w:sz w:val="28"/>
          <w:szCs w:val="28"/>
        </w:rPr>
        <w:t>ITIL</w:t>
      </w:r>
    </w:p>
    <w:p w:rsidR="00BD7D59" w:rsidRPr="00BD7D59" w:rsidRDefault="00BD7D59" w:rsidP="00553CAF">
      <w:pPr>
        <w:rPr>
          <w:b/>
          <w:sz w:val="28"/>
          <w:szCs w:val="28"/>
        </w:rPr>
      </w:pPr>
      <w:r w:rsidRPr="00BD7D59">
        <w:rPr>
          <w:b/>
          <w:sz w:val="28"/>
          <w:szCs w:val="28"/>
        </w:rPr>
        <w:t>Questions: 40</w:t>
      </w:r>
    </w:p>
    <w:p w:rsidR="00AF4973" w:rsidRDefault="00AF4973" w:rsidP="00553CAF"/>
    <w:p w:rsidR="00553CAF" w:rsidRDefault="00AF4973" w:rsidP="00AF4973">
      <w:r>
        <w:t xml:space="preserve">1. </w:t>
      </w:r>
      <w:r w:rsidR="00737973">
        <w:t>The 4 P’s of Service Management are…</w:t>
      </w:r>
    </w:p>
    <w:p w:rsidR="00553CAF" w:rsidRDefault="00AF4973" w:rsidP="00AF4973">
      <w:r>
        <w:t xml:space="preserve">a. </w:t>
      </w:r>
      <w:r w:rsidR="00737973">
        <w:t>People, Partner, Product, Price</w:t>
      </w:r>
    </w:p>
    <w:p w:rsidR="00553CAF" w:rsidRDefault="00AF4973" w:rsidP="00AF4973">
      <w:r>
        <w:t xml:space="preserve">b. </w:t>
      </w:r>
      <w:r w:rsidR="00737973">
        <w:t>People, Partner, Product, Priority</w:t>
      </w:r>
    </w:p>
    <w:p w:rsidR="00553CAF" w:rsidRPr="00737973" w:rsidRDefault="00AF4973" w:rsidP="00AF4973">
      <w:pPr>
        <w:rPr>
          <w:b/>
        </w:rPr>
      </w:pPr>
      <w:r w:rsidRPr="00737973">
        <w:rPr>
          <w:b/>
        </w:rPr>
        <w:t xml:space="preserve">c. </w:t>
      </w:r>
      <w:r w:rsidR="00737973" w:rsidRPr="00737973">
        <w:rPr>
          <w:b/>
        </w:rPr>
        <w:t>People, Process, Partner, Product</w:t>
      </w:r>
    </w:p>
    <w:p w:rsidR="00907A97" w:rsidRDefault="00AF4973" w:rsidP="00AF4973">
      <w:r>
        <w:t xml:space="preserve">d. </w:t>
      </w:r>
      <w:r w:rsidR="00737973">
        <w:t>None of the above</w:t>
      </w:r>
    </w:p>
    <w:p w:rsidR="00553CAF" w:rsidRDefault="00553CAF" w:rsidP="00553CAF"/>
    <w:p w:rsidR="00737973" w:rsidRDefault="00737973" w:rsidP="00737973">
      <w:r>
        <w:t>2. Cost of ownership of a software product is</w:t>
      </w:r>
    </w:p>
    <w:p w:rsidR="00737973" w:rsidRDefault="00737973" w:rsidP="00737973">
      <w:r>
        <w:t>a. Cost of the software product and warranty cost</w:t>
      </w:r>
    </w:p>
    <w:p w:rsidR="00737973" w:rsidRPr="00737973" w:rsidRDefault="00737973" w:rsidP="00737973">
      <w:pPr>
        <w:rPr>
          <w:b/>
        </w:rPr>
      </w:pPr>
      <w:r w:rsidRPr="00737973">
        <w:rPr>
          <w:b/>
        </w:rPr>
        <w:t xml:space="preserve">b. Cost of the software product, warranty cost and operational costs </w:t>
      </w:r>
    </w:p>
    <w:p w:rsidR="00737973" w:rsidRDefault="00737973" w:rsidP="00737973">
      <w:r>
        <w:t>c. Cost of the software product, warranty cost and replacement costs</w:t>
      </w:r>
    </w:p>
    <w:p w:rsidR="00553CAF" w:rsidRDefault="00737973" w:rsidP="00737973">
      <w:r>
        <w:t>d. Cost of the software product and training cost</w:t>
      </w:r>
    </w:p>
    <w:p w:rsidR="00737973" w:rsidRDefault="00737973" w:rsidP="00737973"/>
    <w:p w:rsidR="00737973" w:rsidRDefault="00737973" w:rsidP="00737973">
      <w:r>
        <w:t>3. Service catalogue consist of</w:t>
      </w:r>
    </w:p>
    <w:p w:rsidR="00737973" w:rsidRDefault="00737973" w:rsidP="00737973">
      <w:r>
        <w:t>a. Details of all IT services delivered</w:t>
      </w:r>
    </w:p>
    <w:p w:rsidR="00737973" w:rsidRDefault="00737973" w:rsidP="00737973">
      <w:r>
        <w:t>b. ‘a’ and relationships to the business units</w:t>
      </w:r>
    </w:p>
    <w:p w:rsidR="00737973" w:rsidRDefault="00737973" w:rsidP="00737973">
      <w:r>
        <w:t>c. ‘b’ and IT services to supporting services</w:t>
      </w:r>
    </w:p>
    <w:p w:rsidR="00553CAF" w:rsidRPr="00737973" w:rsidRDefault="00737973" w:rsidP="00737973">
      <w:pPr>
        <w:rPr>
          <w:b/>
        </w:rPr>
      </w:pPr>
      <w:r w:rsidRPr="00737973">
        <w:rPr>
          <w:b/>
        </w:rPr>
        <w:t>d. ‘c’ and IT components and CIs</w:t>
      </w:r>
    </w:p>
    <w:p w:rsidR="00737973" w:rsidRDefault="00737973" w:rsidP="00737973"/>
    <w:p w:rsidR="00737973" w:rsidRDefault="00AF4973" w:rsidP="00737973">
      <w:r>
        <w:t>4.</w:t>
      </w:r>
      <w:r w:rsidR="00737973" w:rsidRPr="00737973">
        <w:t xml:space="preserve"> </w:t>
      </w:r>
      <w:r w:rsidR="00737973">
        <w:t>Capacity can be managed by</w:t>
      </w:r>
    </w:p>
    <w:p w:rsidR="00737973" w:rsidRDefault="00737973" w:rsidP="00737973">
      <w:r>
        <w:t>a. Stopping some services at certain times</w:t>
      </w:r>
    </w:p>
    <w:p w:rsidR="00737973" w:rsidRDefault="00737973" w:rsidP="00737973">
      <w:r>
        <w:t>b. Limit number of customers who can use a particular service</w:t>
      </w:r>
    </w:p>
    <w:p w:rsidR="00737973" w:rsidRDefault="00737973" w:rsidP="00737973">
      <w:r>
        <w:t>c. Reduce rates for non-peak times</w:t>
      </w:r>
    </w:p>
    <w:p w:rsidR="00553CAF" w:rsidRPr="00737973" w:rsidRDefault="00737973" w:rsidP="00737973">
      <w:pPr>
        <w:rPr>
          <w:b/>
        </w:rPr>
      </w:pPr>
      <w:r w:rsidRPr="00737973">
        <w:rPr>
          <w:b/>
        </w:rPr>
        <w:t>d. All of the above</w:t>
      </w:r>
    </w:p>
    <w:p w:rsidR="00737973" w:rsidRDefault="00737973" w:rsidP="00737973"/>
    <w:p w:rsidR="00737973" w:rsidRDefault="00AF4973" w:rsidP="00737973">
      <w:proofErr w:type="gramStart"/>
      <w:r>
        <w:t xml:space="preserve">5. </w:t>
      </w:r>
      <w:r w:rsidR="00737973">
        <w:t>Mean Time Between System Incidents</w:t>
      </w:r>
      <w:r w:rsidR="00AD1A39">
        <w:t xml:space="preserve"> (MTBSI)</w:t>
      </w:r>
      <w:proofErr w:type="gramEnd"/>
      <w:r w:rsidR="00737973">
        <w:t xml:space="preserve"> is composed of</w:t>
      </w:r>
    </w:p>
    <w:p w:rsidR="00737973" w:rsidRDefault="00737973" w:rsidP="00737973">
      <w:r>
        <w:t xml:space="preserve">a. Mean Time </w:t>
      </w:r>
      <w:proofErr w:type="gramStart"/>
      <w:r>
        <w:t>Between</w:t>
      </w:r>
      <w:proofErr w:type="gramEnd"/>
      <w:r>
        <w:t xml:space="preserve"> Failures</w:t>
      </w:r>
    </w:p>
    <w:p w:rsidR="00737973" w:rsidRPr="00737973" w:rsidRDefault="00737973" w:rsidP="00737973">
      <w:pPr>
        <w:rPr>
          <w:b/>
        </w:rPr>
      </w:pPr>
      <w:r w:rsidRPr="00737973">
        <w:rPr>
          <w:b/>
        </w:rPr>
        <w:t xml:space="preserve">b. Mean Time to Rectify Failures and Mean Time </w:t>
      </w:r>
      <w:proofErr w:type="gramStart"/>
      <w:r w:rsidRPr="00737973">
        <w:rPr>
          <w:b/>
        </w:rPr>
        <w:t>Between</w:t>
      </w:r>
      <w:proofErr w:type="gramEnd"/>
      <w:r w:rsidRPr="00737973">
        <w:rPr>
          <w:b/>
        </w:rPr>
        <w:t xml:space="preserve"> Failures</w:t>
      </w:r>
    </w:p>
    <w:p w:rsidR="00737973" w:rsidRDefault="00737973" w:rsidP="00737973">
      <w:r>
        <w:t>c. Mean Time to Detect Failures and Mean Time to Rectify Failures</w:t>
      </w:r>
    </w:p>
    <w:p w:rsidR="00553CAF" w:rsidRDefault="00737973" w:rsidP="00737973">
      <w:r>
        <w:t xml:space="preserve">d. Mean Time </w:t>
      </w:r>
      <w:proofErr w:type="gramStart"/>
      <w:r>
        <w:t>Between</w:t>
      </w:r>
      <w:proofErr w:type="gramEnd"/>
      <w:r>
        <w:t xml:space="preserve"> Failures and Mean Time Between Detection</w:t>
      </w:r>
    </w:p>
    <w:p w:rsidR="00737973" w:rsidRDefault="00737973" w:rsidP="00737973"/>
    <w:p w:rsidR="00A15CBD" w:rsidRDefault="00AF4973" w:rsidP="00A15CBD">
      <w:r>
        <w:t xml:space="preserve">6. </w:t>
      </w:r>
      <w:r w:rsidR="00A15CBD">
        <w:t>The job of Business Relationship Manager in Type II service provider organization is:</w:t>
      </w:r>
    </w:p>
    <w:p w:rsidR="00A15CBD" w:rsidRDefault="00A15CBD" w:rsidP="00A15CBD">
      <w:r>
        <w:t>a. Market product of the organization to overseas customers</w:t>
      </w:r>
    </w:p>
    <w:p w:rsidR="00A15CBD" w:rsidRDefault="00A15CBD" w:rsidP="00A15CBD">
      <w:r>
        <w:t xml:space="preserve">b. Maintaining relationship with press/ media </w:t>
      </w:r>
    </w:p>
    <w:p w:rsidR="00A15CBD" w:rsidRPr="00A15CBD" w:rsidRDefault="00A15CBD" w:rsidP="00A15CBD">
      <w:pPr>
        <w:rPr>
          <w:b/>
        </w:rPr>
      </w:pPr>
      <w:r w:rsidRPr="00A15CBD">
        <w:rPr>
          <w:b/>
        </w:rPr>
        <w:t>c. Establishing good relationship between consumers of IT services and the IT department</w:t>
      </w:r>
    </w:p>
    <w:p w:rsidR="00553CAF" w:rsidRDefault="00A15CBD" w:rsidP="00A15CBD">
      <w:r>
        <w:t>d.</w:t>
      </w:r>
      <w:r w:rsidR="00F61D57">
        <w:t xml:space="preserve"> </w:t>
      </w:r>
      <w:r>
        <w:t>Establishing business relationship with customers who buy services of the organization</w:t>
      </w:r>
    </w:p>
    <w:p w:rsidR="00A15CBD" w:rsidRDefault="00A15CBD" w:rsidP="00A15CBD"/>
    <w:p w:rsidR="00F61D57" w:rsidRDefault="002A5D53" w:rsidP="00F61D57">
      <w:r>
        <w:t xml:space="preserve">7. </w:t>
      </w:r>
      <w:r w:rsidR="00F61D57">
        <w:t>Which of the following is a characteristic of every process?</w:t>
      </w:r>
    </w:p>
    <w:p w:rsidR="00F61D57" w:rsidRDefault="00F61D57" w:rsidP="00F61D57">
      <w:r>
        <w:t>1. It is measurable</w:t>
      </w:r>
    </w:p>
    <w:p w:rsidR="00F61D57" w:rsidRDefault="00F61D57" w:rsidP="00F61D57">
      <w:r>
        <w:t>2. Time in which it is to be performed</w:t>
      </w:r>
    </w:p>
    <w:p w:rsidR="00F61D57" w:rsidRDefault="00F61D57" w:rsidP="00F61D57">
      <w:r>
        <w:t>3. Delivers a specific result</w:t>
      </w:r>
    </w:p>
    <w:p w:rsidR="00F61D57" w:rsidRDefault="00F61D57" w:rsidP="00F61D57">
      <w:r>
        <w:t>4. It responds to a specific event</w:t>
      </w:r>
    </w:p>
    <w:p w:rsidR="00F61D57" w:rsidRDefault="00F61D57" w:rsidP="00F61D57">
      <w:r>
        <w:t>5. It delivers its primary result to a customer or stakeholder</w:t>
      </w:r>
    </w:p>
    <w:p w:rsidR="00F61D57" w:rsidRDefault="006970F1" w:rsidP="00F61D57">
      <w:r>
        <w:lastRenderedPageBreak/>
        <w:t xml:space="preserve">a. </w:t>
      </w:r>
      <w:r w:rsidR="00F61D57">
        <w:t>1, 2, 3 and 4 only</w:t>
      </w:r>
    </w:p>
    <w:p w:rsidR="00F61D57" w:rsidRDefault="006970F1" w:rsidP="00F61D57">
      <w:r>
        <w:t xml:space="preserve">b. </w:t>
      </w:r>
      <w:r w:rsidR="00F61D57">
        <w:t>1, 2, 4 and 5 only</w:t>
      </w:r>
    </w:p>
    <w:p w:rsidR="00F61D57" w:rsidRPr="00F61D57" w:rsidRDefault="006970F1" w:rsidP="00F61D57">
      <w:pPr>
        <w:rPr>
          <w:b/>
        </w:rPr>
      </w:pPr>
      <w:r>
        <w:rPr>
          <w:b/>
        </w:rPr>
        <w:t xml:space="preserve">c. </w:t>
      </w:r>
      <w:r w:rsidR="00F61D57" w:rsidRPr="00F61D57">
        <w:rPr>
          <w:b/>
        </w:rPr>
        <w:t>1, 3, 4 and 5 only</w:t>
      </w:r>
    </w:p>
    <w:p w:rsidR="00553CAF" w:rsidRDefault="006970F1" w:rsidP="00F61D57">
      <w:r>
        <w:t xml:space="preserve">d. </w:t>
      </w:r>
      <w:r w:rsidR="00F61D57">
        <w:t>All of the above</w:t>
      </w:r>
    </w:p>
    <w:p w:rsidR="002A5D53" w:rsidRDefault="002A5D53" w:rsidP="00553CAF"/>
    <w:p w:rsidR="00553CAF" w:rsidRDefault="002A5D53" w:rsidP="00553CAF">
      <w:r>
        <w:t xml:space="preserve">8. </w:t>
      </w:r>
      <w:r w:rsidR="003E3763">
        <w:t>RACI stands for…..</w:t>
      </w:r>
    </w:p>
    <w:p w:rsidR="00553CAF" w:rsidRDefault="002A5D53" w:rsidP="00553CAF">
      <w:r>
        <w:t xml:space="preserve">a. </w:t>
      </w:r>
      <w:r w:rsidR="003E3763">
        <w:t>Responsible, Assignable, Consult, Inform</w:t>
      </w:r>
    </w:p>
    <w:p w:rsidR="003E3763" w:rsidRDefault="002A5D53" w:rsidP="003E3763">
      <w:r>
        <w:t>b</w:t>
      </w:r>
      <w:r w:rsidR="00553CAF">
        <w:t>.</w:t>
      </w:r>
      <w:r>
        <w:t xml:space="preserve"> </w:t>
      </w:r>
      <w:r w:rsidR="003E3763">
        <w:t>Responsible, Available, Consult, Inform</w:t>
      </w:r>
    </w:p>
    <w:p w:rsidR="00553CAF" w:rsidRDefault="002A5D53" w:rsidP="00553CAF">
      <w:proofErr w:type="gramStart"/>
      <w:r>
        <w:t>c</w:t>
      </w:r>
      <w:proofErr w:type="gramEnd"/>
      <w:r w:rsidR="00553CAF">
        <w:t>.</w:t>
      </w:r>
      <w:r>
        <w:t xml:space="preserve"> </w:t>
      </w:r>
      <w:r w:rsidR="003E3763">
        <w:t>Risk, Action, Correction, Inform</w:t>
      </w:r>
    </w:p>
    <w:p w:rsidR="003E3763" w:rsidRPr="003E3763" w:rsidRDefault="003E3763" w:rsidP="003E3763">
      <w:pPr>
        <w:rPr>
          <w:b/>
        </w:rPr>
      </w:pPr>
      <w:r w:rsidRPr="003E3763">
        <w:rPr>
          <w:b/>
        </w:rPr>
        <w:t>d. Responsible, Accountable, Consult, Inform</w:t>
      </w:r>
    </w:p>
    <w:p w:rsidR="00553CAF" w:rsidRDefault="00553CAF" w:rsidP="00553CAF"/>
    <w:p w:rsidR="00576B29" w:rsidRDefault="002A5D53" w:rsidP="00576B29">
      <w:r>
        <w:t xml:space="preserve">9. </w:t>
      </w:r>
      <w:r w:rsidR="00576B29">
        <w:t>Which of the following is NOT an example of a Service Request?</w:t>
      </w:r>
    </w:p>
    <w:p w:rsidR="00576B29" w:rsidRDefault="00576B29" w:rsidP="00576B29">
      <w:r>
        <w:t>a. A user calls the Service Desk to order a toner cartridge</w:t>
      </w:r>
    </w:p>
    <w:p w:rsidR="00576B29" w:rsidRPr="00576B29" w:rsidRDefault="00576B29" w:rsidP="00576B29">
      <w:pPr>
        <w:rPr>
          <w:b/>
        </w:rPr>
      </w:pPr>
      <w:r w:rsidRPr="00576B29">
        <w:rPr>
          <w:b/>
        </w:rPr>
        <w:t>b</w:t>
      </w:r>
      <w:r>
        <w:rPr>
          <w:b/>
        </w:rPr>
        <w:t>.</w:t>
      </w:r>
      <w:r w:rsidRPr="00576B29">
        <w:rPr>
          <w:b/>
        </w:rPr>
        <w:t xml:space="preserve"> A user calls the Service Desk because they would like to change the functionality of an application</w:t>
      </w:r>
    </w:p>
    <w:p w:rsidR="00576B29" w:rsidRDefault="00576B29" w:rsidP="00576B29">
      <w:r>
        <w:t>c. A Manager submits a request for a new employee to be given access to an application</w:t>
      </w:r>
    </w:p>
    <w:p w:rsidR="00553CAF" w:rsidRDefault="00576B29" w:rsidP="00576B29">
      <w:r>
        <w:t>d. A user logs onto an internal website to download a licensed copy of software from a list of approved options</w:t>
      </w:r>
    </w:p>
    <w:p w:rsidR="00576B29" w:rsidRDefault="00576B29" w:rsidP="00576B29"/>
    <w:p w:rsidR="00576B29" w:rsidRDefault="002A5D53" w:rsidP="00576B29">
      <w:r>
        <w:t xml:space="preserve">10. </w:t>
      </w:r>
      <w:r w:rsidR="00576B29">
        <w:t>The four stages of the Deming Cycle are?</w:t>
      </w:r>
    </w:p>
    <w:p w:rsidR="00576B29" w:rsidRDefault="00576B29" w:rsidP="00576B29">
      <w:r>
        <w:t>a. Plan, Measure, Monitor, Report</w:t>
      </w:r>
    </w:p>
    <w:p w:rsidR="00576B29" w:rsidRDefault="00576B29" w:rsidP="00576B29">
      <w:proofErr w:type="gramStart"/>
      <w:r>
        <w:t>b</w:t>
      </w:r>
      <w:proofErr w:type="gramEnd"/>
      <w:r>
        <w:t>. Plan, Check, Re-Act, Implement</w:t>
      </w:r>
    </w:p>
    <w:p w:rsidR="00576B29" w:rsidRDefault="00576B29" w:rsidP="00576B29">
      <w:r>
        <w:t>c. Plan, Do, Act, Audit</w:t>
      </w:r>
    </w:p>
    <w:p w:rsidR="0014641B" w:rsidRPr="00576B29" w:rsidRDefault="00576B29" w:rsidP="00576B29">
      <w:pPr>
        <w:rPr>
          <w:b/>
        </w:rPr>
      </w:pPr>
      <w:r w:rsidRPr="00576B29">
        <w:rPr>
          <w:b/>
        </w:rPr>
        <w:t>d</w:t>
      </w:r>
      <w:r>
        <w:rPr>
          <w:b/>
        </w:rPr>
        <w:t>.</w:t>
      </w:r>
      <w:r w:rsidRPr="00576B29">
        <w:rPr>
          <w:b/>
        </w:rPr>
        <w:t xml:space="preserve"> Plan, Do, Check, Act</w:t>
      </w:r>
    </w:p>
    <w:p w:rsidR="00576B29" w:rsidRDefault="00576B29" w:rsidP="0014641B"/>
    <w:p w:rsidR="00576B29" w:rsidRDefault="0014641B" w:rsidP="00576B29">
      <w:r>
        <w:t xml:space="preserve">11. </w:t>
      </w:r>
      <w:r w:rsidR="00576B29">
        <w:t>What is the purpose of the Request Fulfillment Process?</w:t>
      </w:r>
    </w:p>
    <w:p w:rsidR="00576B29" w:rsidRPr="00576B29" w:rsidRDefault="00576B29" w:rsidP="00576B29">
      <w:pPr>
        <w:rPr>
          <w:b/>
        </w:rPr>
      </w:pPr>
      <w:r>
        <w:rPr>
          <w:b/>
        </w:rPr>
        <w:t>a.</w:t>
      </w:r>
      <w:r w:rsidRPr="00576B29">
        <w:rPr>
          <w:b/>
        </w:rPr>
        <w:t xml:space="preserve"> Dealing with Service Requests from the users</w:t>
      </w:r>
    </w:p>
    <w:p w:rsidR="00576B29" w:rsidRDefault="00576B29" w:rsidP="00576B29">
      <w:proofErr w:type="gramStart"/>
      <w:r>
        <w:t>b</w:t>
      </w:r>
      <w:proofErr w:type="gramEnd"/>
      <w:r>
        <w:t>. Making sure all requests within an IT Organization is fulfilled</w:t>
      </w:r>
    </w:p>
    <w:p w:rsidR="00576B29" w:rsidRDefault="00576B29" w:rsidP="00576B29">
      <w:r>
        <w:t>c. Ensuring fulfillment of Change Requests</w:t>
      </w:r>
    </w:p>
    <w:p w:rsidR="00E62ADA" w:rsidRDefault="00576B29" w:rsidP="00576B29">
      <w:r>
        <w:t>d. Making sure the Service Level Agreement is met</w:t>
      </w:r>
    </w:p>
    <w:p w:rsidR="0014641B" w:rsidRDefault="0014641B" w:rsidP="00E62ADA"/>
    <w:p w:rsidR="00AD1A39" w:rsidRDefault="00ED596D" w:rsidP="00AD1A39">
      <w:r>
        <w:t>12</w:t>
      </w:r>
      <w:r w:rsidR="0014641B">
        <w:t xml:space="preserve">. </w:t>
      </w:r>
      <w:r w:rsidR="00AD1A39">
        <w:t>A Service Level Package is best described as?</w:t>
      </w:r>
    </w:p>
    <w:p w:rsidR="00AD1A39" w:rsidRPr="00AD1A39" w:rsidRDefault="00AB7A5B" w:rsidP="00AD1A39">
      <w:pPr>
        <w:rPr>
          <w:b/>
        </w:rPr>
      </w:pPr>
      <w:r>
        <w:rPr>
          <w:b/>
        </w:rPr>
        <w:t xml:space="preserve">a. </w:t>
      </w:r>
      <w:r w:rsidR="00AD1A39" w:rsidRPr="00AD1A39">
        <w:rPr>
          <w:b/>
        </w:rPr>
        <w:t>A definite level of utility and warranty associated with a core service package</w:t>
      </w:r>
    </w:p>
    <w:p w:rsidR="00AD1A39" w:rsidRDefault="00AB7A5B" w:rsidP="00AD1A39">
      <w:r>
        <w:t xml:space="preserve">b. </w:t>
      </w:r>
      <w:r w:rsidR="00AD1A39">
        <w:t>A description of customer requirements used to negotiate a Service Level Agreement</w:t>
      </w:r>
    </w:p>
    <w:p w:rsidR="00AD1A39" w:rsidRDefault="00AB7A5B" w:rsidP="00AD1A39">
      <w:proofErr w:type="spellStart"/>
      <w:proofErr w:type="gramStart"/>
      <w:r>
        <w:t>c.</w:t>
      </w:r>
      <w:r w:rsidR="00AD1A39">
        <w:t>A</w:t>
      </w:r>
      <w:proofErr w:type="spellEnd"/>
      <w:proofErr w:type="gramEnd"/>
      <w:r w:rsidR="00AD1A39">
        <w:t xml:space="preserve"> description of the value that the customer wants and for which they are willing to pay</w:t>
      </w:r>
    </w:p>
    <w:p w:rsidR="00B33528" w:rsidRDefault="00AB7A5B" w:rsidP="00AD1A39">
      <w:r>
        <w:t>d.</w:t>
      </w:r>
      <w:r w:rsidR="00AD1A39">
        <w:t xml:space="preserve"> A document showing the Service Levels achieved during an agreed reporting period</w:t>
      </w:r>
    </w:p>
    <w:p w:rsidR="00AD1A39" w:rsidRDefault="00AD1A39" w:rsidP="00AD1A39"/>
    <w:p w:rsidR="00703B0A" w:rsidRDefault="00ED596D" w:rsidP="00703B0A">
      <w:r>
        <w:t xml:space="preserve">13. </w:t>
      </w:r>
      <w:r w:rsidR="00703B0A">
        <w:t>Incident Management has a value to the business by?</w:t>
      </w:r>
    </w:p>
    <w:p w:rsidR="00703B0A" w:rsidRDefault="00703B0A" w:rsidP="00703B0A">
      <w:r>
        <w:t>a. Helping to control infrastructure cost of adding new technology</w:t>
      </w:r>
    </w:p>
    <w:p w:rsidR="00703B0A" w:rsidRDefault="00703B0A" w:rsidP="00703B0A">
      <w:r>
        <w:t>b. Enabling users to resolve Problems</w:t>
      </w:r>
    </w:p>
    <w:p w:rsidR="00703B0A" w:rsidRDefault="00703B0A" w:rsidP="00703B0A">
      <w:r>
        <w:t>c. Helping to align people and process for the delivery of service</w:t>
      </w:r>
    </w:p>
    <w:p w:rsidR="00ED596D" w:rsidRPr="00703B0A" w:rsidRDefault="00703B0A" w:rsidP="00703B0A">
      <w:pPr>
        <w:rPr>
          <w:b/>
        </w:rPr>
      </w:pPr>
      <w:r w:rsidRPr="00703B0A">
        <w:rPr>
          <w:b/>
        </w:rPr>
        <w:t>d. Contributing to the reduction of impact</w:t>
      </w:r>
    </w:p>
    <w:p w:rsidR="00703B0A" w:rsidRDefault="00703B0A" w:rsidP="00703B0A"/>
    <w:p w:rsidR="00B33528" w:rsidRDefault="00ED596D" w:rsidP="00B33528">
      <w:r>
        <w:t xml:space="preserve">14. </w:t>
      </w:r>
      <w:r w:rsidR="00703B0A">
        <w:t>Which of the following is the Fifth Phase of Service Lifecycle?</w:t>
      </w:r>
    </w:p>
    <w:p w:rsidR="00B33528" w:rsidRDefault="00ED596D" w:rsidP="00B33528">
      <w:r>
        <w:t xml:space="preserve">a. </w:t>
      </w:r>
      <w:r w:rsidR="00703B0A">
        <w:t>Service Strategy</w:t>
      </w:r>
    </w:p>
    <w:p w:rsidR="00B33528" w:rsidRDefault="00ED596D" w:rsidP="00B33528">
      <w:r>
        <w:t xml:space="preserve">b. </w:t>
      </w:r>
      <w:r w:rsidR="00703B0A">
        <w:t>Service Design</w:t>
      </w:r>
      <w:r w:rsidR="00B33528">
        <w:tab/>
      </w:r>
    </w:p>
    <w:p w:rsidR="00B33528" w:rsidRPr="006F2CF2" w:rsidRDefault="00ED596D" w:rsidP="00B33528">
      <w:pPr>
        <w:rPr>
          <w:b/>
        </w:rPr>
      </w:pPr>
      <w:r w:rsidRPr="006F2CF2">
        <w:rPr>
          <w:b/>
        </w:rPr>
        <w:lastRenderedPageBreak/>
        <w:t xml:space="preserve">c. </w:t>
      </w:r>
      <w:r w:rsidR="00703B0A">
        <w:rPr>
          <w:b/>
        </w:rPr>
        <w:t>Continual Service Improvement</w:t>
      </w:r>
      <w:r w:rsidR="00B33528" w:rsidRPr="006F2CF2">
        <w:rPr>
          <w:b/>
        </w:rPr>
        <w:tab/>
      </w:r>
    </w:p>
    <w:p w:rsidR="00B33528" w:rsidRDefault="00ED596D" w:rsidP="00B33528">
      <w:r>
        <w:t xml:space="preserve">d. </w:t>
      </w:r>
      <w:r w:rsidR="00703B0A">
        <w:t>Service Transition</w:t>
      </w:r>
      <w:r w:rsidR="00B33528">
        <w:tab/>
      </w:r>
    </w:p>
    <w:p w:rsidR="00ED596D" w:rsidRDefault="00ED596D" w:rsidP="00B33528"/>
    <w:p w:rsidR="000E5FF8" w:rsidRDefault="00ED596D" w:rsidP="000E5FF8">
      <w:r>
        <w:t xml:space="preserve">15. </w:t>
      </w:r>
      <w:r w:rsidR="000E5FF8">
        <w:t>In which ITIL Life Cycle Stage can you find detailed descriptions of Service Portfolio Management</w:t>
      </w:r>
      <w:r w:rsidR="00A361E2">
        <w:t xml:space="preserve">, </w:t>
      </w:r>
      <w:r w:rsidR="000E5FF8">
        <w:t>Demand Management</w:t>
      </w:r>
      <w:r w:rsidR="00A361E2">
        <w:t xml:space="preserve"> and </w:t>
      </w:r>
      <w:r w:rsidR="000E5FF8">
        <w:t>Financial Management</w:t>
      </w:r>
      <w:r w:rsidR="00A361E2">
        <w:t>?</w:t>
      </w:r>
    </w:p>
    <w:p w:rsidR="000E5FF8" w:rsidRDefault="000E5FF8" w:rsidP="000E5FF8">
      <w:r>
        <w:t>a.</w:t>
      </w:r>
      <w:r>
        <w:tab/>
        <w:t>Service Operations</w:t>
      </w:r>
    </w:p>
    <w:p w:rsidR="000E5FF8" w:rsidRPr="000E5FF8" w:rsidRDefault="000E5FF8" w:rsidP="000E5FF8">
      <w:pPr>
        <w:rPr>
          <w:b/>
        </w:rPr>
      </w:pPr>
      <w:r w:rsidRPr="000E5FF8">
        <w:rPr>
          <w:b/>
        </w:rPr>
        <w:t xml:space="preserve">b. </w:t>
      </w:r>
      <w:r w:rsidRPr="000E5FF8">
        <w:rPr>
          <w:b/>
        </w:rPr>
        <w:tab/>
        <w:t>Service Strategy</w:t>
      </w:r>
    </w:p>
    <w:p w:rsidR="000E5FF8" w:rsidRDefault="000E5FF8" w:rsidP="000E5FF8">
      <w:r>
        <w:t xml:space="preserve">c. </w:t>
      </w:r>
      <w:r>
        <w:tab/>
        <w:t>Service Transition</w:t>
      </w:r>
    </w:p>
    <w:p w:rsidR="006F2CF2" w:rsidRDefault="000E5FF8" w:rsidP="000E5FF8">
      <w:r>
        <w:t xml:space="preserve">d. </w:t>
      </w:r>
      <w:r>
        <w:tab/>
        <w:t>Continual Service Improvement</w:t>
      </w:r>
    </w:p>
    <w:p w:rsidR="000E5FF8" w:rsidRDefault="000E5FF8" w:rsidP="000E5FF8">
      <w:pPr>
        <w:rPr>
          <w:b/>
        </w:rPr>
      </w:pPr>
    </w:p>
    <w:p w:rsidR="00447F7B" w:rsidRDefault="006F2CF2" w:rsidP="00447F7B">
      <w:r>
        <w:t xml:space="preserve">16. </w:t>
      </w:r>
      <w:r w:rsidR="00447F7B">
        <w:t>Demand Management is primarily used to?</w:t>
      </w:r>
    </w:p>
    <w:p w:rsidR="00447F7B" w:rsidRDefault="00447F7B" w:rsidP="00447F7B">
      <w:r>
        <w:t>a. Increase customer value</w:t>
      </w:r>
    </w:p>
    <w:p w:rsidR="00447F7B" w:rsidRPr="00447F7B" w:rsidRDefault="00447F7B" w:rsidP="00447F7B">
      <w:pPr>
        <w:rPr>
          <w:b/>
        </w:rPr>
      </w:pPr>
      <w:r w:rsidRPr="00447F7B">
        <w:rPr>
          <w:b/>
        </w:rPr>
        <w:t>b. Eliminate excess capacity needs</w:t>
      </w:r>
    </w:p>
    <w:p w:rsidR="00447F7B" w:rsidRDefault="00447F7B" w:rsidP="00447F7B">
      <w:r>
        <w:t>c. Increase the value of IT</w:t>
      </w:r>
    </w:p>
    <w:p w:rsidR="006F2CF2" w:rsidRPr="006F2CF2" w:rsidRDefault="00447F7B" w:rsidP="00447F7B">
      <w:r>
        <w:t>d. Align business with IT cost</w:t>
      </w:r>
    </w:p>
    <w:p w:rsidR="00ED596D" w:rsidRDefault="00ED596D" w:rsidP="00B33528"/>
    <w:p w:rsidR="00447F7B" w:rsidRDefault="006F2CF2" w:rsidP="00447F7B">
      <w:r>
        <w:t xml:space="preserve">17. </w:t>
      </w:r>
      <w:r w:rsidR="00447F7B">
        <w:t>Which of the following is NOT a step in the Continual Service Improvement (CSI) model?</w:t>
      </w:r>
    </w:p>
    <w:p w:rsidR="00447F7B" w:rsidRDefault="00447F7B" w:rsidP="00447F7B">
      <w:r>
        <w:t>a. What is the vision?</w:t>
      </w:r>
    </w:p>
    <w:p w:rsidR="00447F7B" w:rsidRDefault="00447F7B" w:rsidP="00447F7B">
      <w:r>
        <w:t>b. Did we get there?</w:t>
      </w:r>
    </w:p>
    <w:p w:rsidR="00B33528" w:rsidRDefault="00447F7B" w:rsidP="00447F7B">
      <w:r>
        <w:t>c. Where are we now?</w:t>
      </w:r>
      <w:r w:rsidR="00B33528">
        <w:tab/>
      </w:r>
    </w:p>
    <w:p w:rsidR="00447F7B" w:rsidRPr="00447F7B" w:rsidRDefault="00447F7B" w:rsidP="00447F7B">
      <w:pPr>
        <w:rPr>
          <w:b/>
        </w:rPr>
      </w:pPr>
      <w:r w:rsidRPr="00447F7B">
        <w:rPr>
          <w:b/>
        </w:rPr>
        <w:t>d.</w:t>
      </w:r>
      <w:r>
        <w:rPr>
          <w:b/>
        </w:rPr>
        <w:t xml:space="preserve"> </w:t>
      </w:r>
      <w:r w:rsidRPr="00447F7B">
        <w:rPr>
          <w:b/>
        </w:rPr>
        <w:t>Why we did not do it?</w:t>
      </w:r>
    </w:p>
    <w:p w:rsidR="00B33528" w:rsidRDefault="00B33528" w:rsidP="00B33528"/>
    <w:p w:rsidR="00447F7B" w:rsidRDefault="006F2CF2" w:rsidP="00447F7B">
      <w:r>
        <w:t xml:space="preserve">18. </w:t>
      </w:r>
      <w:r w:rsidR="00447F7B">
        <w:t>What is the main reason for establishing a baseline?</w:t>
      </w:r>
    </w:p>
    <w:p w:rsidR="00447F7B" w:rsidRDefault="00447F7B" w:rsidP="00447F7B">
      <w:r>
        <w:t>a. To standardize operation</w:t>
      </w:r>
    </w:p>
    <w:p w:rsidR="00447F7B" w:rsidRDefault="00447F7B" w:rsidP="00447F7B">
      <w:proofErr w:type="gramStart"/>
      <w:r>
        <w:t>b</w:t>
      </w:r>
      <w:proofErr w:type="gramEnd"/>
      <w:r>
        <w:t>. For knowing the cost of services provided</w:t>
      </w:r>
    </w:p>
    <w:p w:rsidR="00447F7B" w:rsidRDefault="00447F7B" w:rsidP="00447F7B">
      <w:proofErr w:type="gramStart"/>
      <w:r>
        <w:t>c</w:t>
      </w:r>
      <w:proofErr w:type="gramEnd"/>
      <w:r>
        <w:t>. For roles and responsibility to be clear</w:t>
      </w:r>
    </w:p>
    <w:p w:rsidR="00447F7B" w:rsidRPr="00E07E08" w:rsidRDefault="00447F7B" w:rsidP="00447F7B">
      <w:pPr>
        <w:rPr>
          <w:b/>
        </w:rPr>
      </w:pPr>
      <w:proofErr w:type="gramStart"/>
      <w:r w:rsidRPr="00E07E08">
        <w:rPr>
          <w:b/>
        </w:rPr>
        <w:t>d</w:t>
      </w:r>
      <w:proofErr w:type="gramEnd"/>
      <w:r w:rsidRPr="00E07E08">
        <w:rPr>
          <w:b/>
        </w:rPr>
        <w:t>. For later comparison</w:t>
      </w:r>
    </w:p>
    <w:p w:rsidR="00447F7B" w:rsidRDefault="00447F7B" w:rsidP="00447F7B"/>
    <w:p w:rsidR="00E07E08" w:rsidRPr="00E07E08" w:rsidRDefault="00D95CB5" w:rsidP="00E07E08">
      <w:pPr>
        <w:rPr>
          <w:rFonts w:cs="Arial"/>
        </w:rPr>
      </w:pPr>
      <w:r>
        <w:rPr>
          <w:rFonts w:cs="Arial"/>
        </w:rPr>
        <w:t xml:space="preserve">19. </w:t>
      </w:r>
      <w:r w:rsidR="00E07E08" w:rsidRPr="00E07E08">
        <w:rPr>
          <w:rFonts w:cs="Arial"/>
        </w:rPr>
        <w:t>Which of the following is NOT one of the ITIL Life Cycle Stages?</w:t>
      </w:r>
    </w:p>
    <w:p w:rsidR="00E07E08" w:rsidRPr="00E07E08" w:rsidRDefault="00E07E08" w:rsidP="00E07E08">
      <w:pPr>
        <w:rPr>
          <w:rFonts w:cs="Arial"/>
          <w:b/>
        </w:rPr>
      </w:pPr>
      <w:r w:rsidRPr="00E07E08">
        <w:rPr>
          <w:rFonts w:cs="Arial"/>
          <w:b/>
        </w:rPr>
        <w:t>a. Service Optimization</w:t>
      </w:r>
    </w:p>
    <w:p w:rsidR="00E07E08" w:rsidRPr="00E07E08" w:rsidRDefault="00E07E08" w:rsidP="00E07E08">
      <w:pPr>
        <w:rPr>
          <w:rFonts w:cs="Arial"/>
        </w:rPr>
      </w:pPr>
      <w:r>
        <w:rPr>
          <w:rFonts w:cs="Arial"/>
        </w:rPr>
        <w:t>b.</w:t>
      </w:r>
      <w:r w:rsidRPr="00E07E08">
        <w:rPr>
          <w:rFonts w:cs="Arial"/>
        </w:rPr>
        <w:t xml:space="preserve"> Service Transition</w:t>
      </w:r>
    </w:p>
    <w:p w:rsidR="00E07E08" w:rsidRPr="00E07E08" w:rsidRDefault="00E07E08" w:rsidP="00E07E08">
      <w:pPr>
        <w:rPr>
          <w:rFonts w:cs="Arial"/>
        </w:rPr>
      </w:pPr>
      <w:r>
        <w:rPr>
          <w:rFonts w:cs="Arial"/>
        </w:rPr>
        <w:t>c.</w:t>
      </w:r>
      <w:r w:rsidRPr="00E07E08">
        <w:rPr>
          <w:rFonts w:cs="Arial"/>
        </w:rPr>
        <w:t xml:space="preserve"> Service Design</w:t>
      </w:r>
    </w:p>
    <w:p w:rsidR="006F2CF2" w:rsidRDefault="00E07E08" w:rsidP="00E07E08">
      <w:pPr>
        <w:rPr>
          <w:rFonts w:cs="Arial"/>
        </w:rPr>
      </w:pPr>
      <w:r w:rsidRPr="00E07E08">
        <w:rPr>
          <w:rFonts w:cs="Arial"/>
        </w:rPr>
        <w:t>d</w:t>
      </w:r>
      <w:r>
        <w:rPr>
          <w:rFonts w:cs="Arial"/>
        </w:rPr>
        <w:t>.</w:t>
      </w:r>
      <w:r w:rsidRPr="00E07E08">
        <w:rPr>
          <w:rFonts w:cs="Arial"/>
        </w:rPr>
        <w:t xml:space="preserve"> Service Strategy</w:t>
      </w:r>
    </w:p>
    <w:p w:rsidR="00E07E08" w:rsidRDefault="00E07E08" w:rsidP="00E07E08"/>
    <w:p w:rsidR="00E07E08" w:rsidRDefault="00D95CB5" w:rsidP="00E07E08">
      <w:r>
        <w:t>20.</w:t>
      </w:r>
      <w:r w:rsidRPr="00D95CB5">
        <w:t xml:space="preserve"> </w:t>
      </w:r>
      <w:r w:rsidR="00E07E08">
        <w:t>Which of the following statements is CORRECT?</w:t>
      </w:r>
      <w:r w:rsidR="00AE3DD0">
        <w:t xml:space="preserve"> </w:t>
      </w:r>
      <w:r w:rsidR="00E07E08">
        <w:t>1. Only one person can be responsible for an activity</w:t>
      </w:r>
      <w:r w:rsidR="00AE3DD0">
        <w:t xml:space="preserve"> </w:t>
      </w:r>
      <w:r w:rsidR="00E07E08">
        <w:t>2. Only one person can be accountable for an activity</w:t>
      </w:r>
    </w:p>
    <w:p w:rsidR="00E07E08" w:rsidRDefault="00AE3DD0" w:rsidP="00E07E08">
      <w:proofErr w:type="gramStart"/>
      <w:r>
        <w:t>a</w:t>
      </w:r>
      <w:proofErr w:type="gramEnd"/>
      <w:r>
        <w:t xml:space="preserve">. </w:t>
      </w:r>
      <w:r w:rsidR="00E07E08">
        <w:t>All of the above</w:t>
      </w:r>
    </w:p>
    <w:p w:rsidR="00E07E08" w:rsidRDefault="00AE3DD0" w:rsidP="00E07E08">
      <w:r>
        <w:t xml:space="preserve">b. </w:t>
      </w:r>
      <w:r w:rsidR="00E07E08">
        <w:t>1 only</w:t>
      </w:r>
    </w:p>
    <w:p w:rsidR="00E07E08" w:rsidRPr="00E07E08" w:rsidRDefault="00AE3DD0" w:rsidP="00E07E08">
      <w:pPr>
        <w:rPr>
          <w:b/>
        </w:rPr>
      </w:pPr>
      <w:r>
        <w:rPr>
          <w:b/>
        </w:rPr>
        <w:t xml:space="preserve">c. </w:t>
      </w:r>
      <w:r w:rsidR="00E07E08" w:rsidRPr="00E07E08">
        <w:rPr>
          <w:b/>
        </w:rPr>
        <w:t>2 only</w:t>
      </w:r>
    </w:p>
    <w:p w:rsidR="00D95CB5" w:rsidRDefault="00AE3DD0" w:rsidP="00E07E08">
      <w:proofErr w:type="spellStart"/>
      <w:proofErr w:type="gramStart"/>
      <w:r>
        <w:t>d.</w:t>
      </w:r>
      <w:r w:rsidR="00E07E08">
        <w:t>None</w:t>
      </w:r>
      <w:proofErr w:type="spellEnd"/>
      <w:proofErr w:type="gramEnd"/>
      <w:r w:rsidR="00E07E08">
        <w:t xml:space="preserve"> of the above</w:t>
      </w:r>
    </w:p>
    <w:p w:rsidR="00E07E08" w:rsidRDefault="00E07E08" w:rsidP="00E07E08"/>
    <w:p w:rsidR="00E07E08" w:rsidRDefault="00D95CB5" w:rsidP="00E07E08">
      <w:r>
        <w:t xml:space="preserve">21. </w:t>
      </w:r>
      <w:r w:rsidR="00E07E08">
        <w:t>Which of the following is NOT an objective of Service Operation?</w:t>
      </w:r>
    </w:p>
    <w:p w:rsidR="00E07E08" w:rsidRPr="00E07E08" w:rsidRDefault="00E07E08" w:rsidP="00E07E08">
      <w:pPr>
        <w:rPr>
          <w:b/>
        </w:rPr>
      </w:pPr>
      <w:r>
        <w:rPr>
          <w:b/>
        </w:rPr>
        <w:t xml:space="preserve">a. </w:t>
      </w:r>
      <w:r w:rsidRPr="00E07E08">
        <w:rPr>
          <w:b/>
        </w:rPr>
        <w:t xml:space="preserve">Validation </w:t>
      </w:r>
      <w:proofErr w:type="gramStart"/>
      <w:r w:rsidRPr="00E07E08">
        <w:rPr>
          <w:b/>
        </w:rPr>
        <w:t>Testing</w:t>
      </w:r>
      <w:proofErr w:type="gramEnd"/>
      <w:r w:rsidRPr="00E07E08">
        <w:rPr>
          <w:b/>
        </w:rPr>
        <w:t xml:space="preserve"> to ensure that services are designed to meet business needs</w:t>
      </w:r>
    </w:p>
    <w:p w:rsidR="00E07E08" w:rsidRDefault="00E07E08" w:rsidP="00E07E08">
      <w:r>
        <w:t>b. To deliver and support IT services</w:t>
      </w:r>
    </w:p>
    <w:p w:rsidR="00E07E08" w:rsidRDefault="00E07E08" w:rsidP="00E07E08">
      <w:r>
        <w:t>c. To manage the technology used to deliver services</w:t>
      </w:r>
    </w:p>
    <w:p w:rsidR="00D95CB5" w:rsidRDefault="00E07E08" w:rsidP="00E07E08">
      <w:r>
        <w:lastRenderedPageBreak/>
        <w:t>d. To monitor the performance of technology and processes</w:t>
      </w:r>
    </w:p>
    <w:p w:rsidR="00D95CB5" w:rsidRDefault="00D95CB5" w:rsidP="00D95CB5"/>
    <w:p w:rsidR="00E222FD" w:rsidRDefault="00D95CB5" w:rsidP="00E222FD">
      <w:r>
        <w:t xml:space="preserve">22. </w:t>
      </w:r>
      <w:r w:rsidR="00E222FD">
        <w:t>The priority of an Incident refers to?</w:t>
      </w:r>
    </w:p>
    <w:p w:rsidR="00E222FD" w:rsidRPr="00E222FD" w:rsidRDefault="00E222FD" w:rsidP="00E222FD">
      <w:pPr>
        <w:rPr>
          <w:b/>
        </w:rPr>
      </w:pPr>
      <w:r w:rsidRPr="00E222FD">
        <w:rPr>
          <w:b/>
        </w:rPr>
        <w:t>a. The relative importance of the Incident based on impact and urgency</w:t>
      </w:r>
    </w:p>
    <w:p w:rsidR="00E222FD" w:rsidRDefault="00E222FD" w:rsidP="00E222FD">
      <w:r>
        <w:t>b. The speed with which the Incident needs to be resolved</w:t>
      </w:r>
    </w:p>
    <w:p w:rsidR="00E222FD" w:rsidRDefault="00E222FD" w:rsidP="00E222FD">
      <w:r>
        <w:t>c. The number of staff that will be assigned to work on the Incident so that it is resolved in time</w:t>
      </w:r>
    </w:p>
    <w:p w:rsidR="00D95CB5" w:rsidRDefault="00E222FD" w:rsidP="00E222FD">
      <w:r>
        <w:t>d. The escalation path that will be followed to ensure resolution of the incident</w:t>
      </w:r>
    </w:p>
    <w:p w:rsidR="00D95CB5" w:rsidRDefault="00D95CB5" w:rsidP="00D95CB5"/>
    <w:p w:rsidR="00E222FD" w:rsidRDefault="00D95CB5" w:rsidP="00E222FD">
      <w:r>
        <w:t xml:space="preserve">23. </w:t>
      </w:r>
      <w:r w:rsidR="00E222FD">
        <w:t>The goal of Service Asset and Configuration Management is to?</w:t>
      </w:r>
    </w:p>
    <w:p w:rsidR="00E222FD" w:rsidRDefault="00E222FD" w:rsidP="00E222FD">
      <w:r>
        <w:t>a. Account for all financial assets of the organization</w:t>
      </w:r>
    </w:p>
    <w:p w:rsidR="00E222FD" w:rsidRPr="00E222FD" w:rsidRDefault="00E222FD" w:rsidP="00E222FD">
      <w:pPr>
        <w:rPr>
          <w:b/>
        </w:rPr>
      </w:pPr>
      <w:r w:rsidRPr="00E222FD">
        <w:rPr>
          <w:b/>
        </w:rPr>
        <w:t>b. Provide a logical model of the IT infrastructure, correlating IT services and different IT components needed to deliver the services</w:t>
      </w:r>
    </w:p>
    <w:p w:rsidR="00E222FD" w:rsidRDefault="00E222FD" w:rsidP="00E222FD">
      <w:r>
        <w:t>c. Build service models to justify the ITIL implementations</w:t>
      </w:r>
    </w:p>
    <w:p w:rsidR="00D95CB5" w:rsidRDefault="00E222FD" w:rsidP="00E222FD">
      <w:r>
        <w:t>d. Implement ITIL across the organization</w:t>
      </w:r>
    </w:p>
    <w:p w:rsidR="00E222FD" w:rsidRPr="00D95CB5" w:rsidRDefault="00E222FD" w:rsidP="00E222FD"/>
    <w:p w:rsidR="00E222FD" w:rsidRDefault="00D95CB5" w:rsidP="00E222FD">
      <w:r>
        <w:t xml:space="preserve">24. </w:t>
      </w:r>
      <w:r w:rsidR="00E222FD">
        <w:t>Which are the missing Service Operation processes from the following?</w:t>
      </w:r>
    </w:p>
    <w:p w:rsidR="00E222FD" w:rsidRDefault="00E222FD" w:rsidP="00E222FD">
      <w:r>
        <w:t>1. Incident Management</w:t>
      </w:r>
    </w:p>
    <w:p w:rsidR="00E222FD" w:rsidRDefault="00E222FD" w:rsidP="00E222FD">
      <w:r>
        <w:t>2. Problem Management</w:t>
      </w:r>
    </w:p>
    <w:p w:rsidR="00E222FD" w:rsidRDefault="00E222FD" w:rsidP="00E222FD">
      <w:r>
        <w:t>3. Access Management</w:t>
      </w:r>
    </w:p>
    <w:p w:rsidR="00E222FD" w:rsidRDefault="00E222FD" w:rsidP="00E222FD">
      <w:proofErr w:type="gramStart"/>
      <w:r>
        <w:t>4. ?</w:t>
      </w:r>
      <w:proofErr w:type="gramEnd"/>
    </w:p>
    <w:p w:rsidR="00E222FD" w:rsidRDefault="00E222FD" w:rsidP="00E222FD">
      <w:proofErr w:type="gramStart"/>
      <w:r>
        <w:t>5. ?</w:t>
      </w:r>
      <w:proofErr w:type="gramEnd"/>
    </w:p>
    <w:p w:rsidR="00E222FD" w:rsidRPr="00E222FD" w:rsidRDefault="00AB7A5B" w:rsidP="00E222FD">
      <w:pPr>
        <w:rPr>
          <w:b/>
        </w:rPr>
      </w:pPr>
      <w:r>
        <w:rPr>
          <w:b/>
        </w:rPr>
        <w:t xml:space="preserve">a. </w:t>
      </w:r>
      <w:r w:rsidR="00E222FD" w:rsidRPr="00E222FD">
        <w:rPr>
          <w:b/>
        </w:rPr>
        <w:t>Event management and Request Fulfillment</w:t>
      </w:r>
    </w:p>
    <w:p w:rsidR="00E222FD" w:rsidRDefault="00AB7A5B" w:rsidP="00E222FD">
      <w:r>
        <w:t xml:space="preserve">b. </w:t>
      </w:r>
      <w:r w:rsidR="00E222FD">
        <w:t>Event Management and Service Desk</w:t>
      </w:r>
    </w:p>
    <w:p w:rsidR="00E222FD" w:rsidRDefault="00AB7A5B" w:rsidP="00E222FD">
      <w:r>
        <w:t xml:space="preserve">c. </w:t>
      </w:r>
      <w:r w:rsidR="00E222FD">
        <w:t>Facilities Management and Event Management</w:t>
      </w:r>
    </w:p>
    <w:p w:rsidR="00C472B1" w:rsidRDefault="00E222FD" w:rsidP="00E222FD">
      <w:r>
        <w:t>d</w:t>
      </w:r>
      <w:r w:rsidR="00AB7A5B">
        <w:t xml:space="preserve">. </w:t>
      </w:r>
      <w:r>
        <w:t>Change Management and Service Level Management</w:t>
      </w:r>
    </w:p>
    <w:p w:rsidR="00E222FD" w:rsidRDefault="00E222FD" w:rsidP="00E222FD"/>
    <w:p w:rsidR="00E222FD" w:rsidRDefault="00AA6B58" w:rsidP="00E222FD">
      <w:r>
        <w:t xml:space="preserve">25. </w:t>
      </w:r>
      <w:r w:rsidR="00E222FD">
        <w:t>The BEST definition of an event is?</w:t>
      </w:r>
    </w:p>
    <w:p w:rsidR="00E222FD" w:rsidRDefault="006970F1" w:rsidP="00E222FD">
      <w:r>
        <w:t xml:space="preserve">a. </w:t>
      </w:r>
      <w:r w:rsidR="00E222FD">
        <w:t>An occurrence where a performance threshold has been exceeded and an agreed Service Level has already been impacted</w:t>
      </w:r>
    </w:p>
    <w:p w:rsidR="00E222FD" w:rsidRPr="00E222FD" w:rsidRDefault="006970F1" w:rsidP="00E222FD">
      <w:pPr>
        <w:rPr>
          <w:b/>
        </w:rPr>
      </w:pPr>
      <w:r>
        <w:rPr>
          <w:b/>
        </w:rPr>
        <w:t>b.</w:t>
      </w:r>
      <w:r w:rsidR="00E222FD" w:rsidRPr="00E222FD">
        <w:rPr>
          <w:b/>
        </w:rPr>
        <w:t xml:space="preserve"> An occurrence that is significant for the management of the IT infrastructure or delivery of services</w:t>
      </w:r>
    </w:p>
    <w:p w:rsidR="00E222FD" w:rsidRDefault="006970F1" w:rsidP="00E222FD">
      <w:r>
        <w:t>c.</w:t>
      </w:r>
      <w:r w:rsidR="00E222FD">
        <w:t xml:space="preserve"> A known system defect that generates multiple incident reports</w:t>
      </w:r>
    </w:p>
    <w:p w:rsidR="00AA6B58" w:rsidRDefault="00E222FD" w:rsidP="00E222FD">
      <w:r>
        <w:t>d</w:t>
      </w:r>
      <w:r w:rsidR="006970F1">
        <w:t>.</w:t>
      </w:r>
      <w:r>
        <w:t xml:space="preserve"> A planned meeting of customers and IT staff to announce a new service or improvement program</w:t>
      </w:r>
    </w:p>
    <w:p w:rsidR="00E222FD" w:rsidRPr="00AA6B58" w:rsidRDefault="00E222FD" w:rsidP="00E222FD"/>
    <w:p w:rsidR="00E222FD" w:rsidRDefault="00AA6B58" w:rsidP="00E222FD">
      <w:r>
        <w:t xml:space="preserve">26. </w:t>
      </w:r>
      <w:r w:rsidR="00E222FD">
        <w:t>Setting policies and objectives is the primary concern of which of the following elements of the Service Lifecycle?</w:t>
      </w:r>
    </w:p>
    <w:p w:rsidR="00E222FD" w:rsidRPr="00E222FD" w:rsidRDefault="006970F1" w:rsidP="00E222FD">
      <w:pPr>
        <w:rPr>
          <w:b/>
        </w:rPr>
      </w:pPr>
      <w:r>
        <w:rPr>
          <w:b/>
        </w:rPr>
        <w:t xml:space="preserve">a. </w:t>
      </w:r>
      <w:r w:rsidR="00E222FD" w:rsidRPr="00E222FD">
        <w:rPr>
          <w:b/>
        </w:rPr>
        <w:t>Service Strategy</w:t>
      </w:r>
    </w:p>
    <w:p w:rsidR="00E222FD" w:rsidRDefault="006970F1" w:rsidP="00E222FD">
      <w:r>
        <w:t xml:space="preserve">b. </w:t>
      </w:r>
      <w:r w:rsidR="00E222FD">
        <w:t>Service Strategy and Continual Service Improvement</w:t>
      </w:r>
    </w:p>
    <w:p w:rsidR="00E222FD" w:rsidRDefault="006970F1" w:rsidP="00E222FD">
      <w:r>
        <w:t xml:space="preserve">c. </w:t>
      </w:r>
      <w:r w:rsidR="00E222FD">
        <w:t>Service Strategy, Service Transition and Service Operation</w:t>
      </w:r>
    </w:p>
    <w:p w:rsidR="00AA6B58" w:rsidRDefault="006970F1" w:rsidP="00E222FD">
      <w:r>
        <w:t>d.</w:t>
      </w:r>
      <w:r w:rsidR="00E222FD">
        <w:t xml:space="preserve"> Service Strategy, Service Design, Service Transition, Service Operation and Continual Service Improvement</w:t>
      </w:r>
    </w:p>
    <w:p w:rsidR="00E222FD" w:rsidRDefault="00E222FD" w:rsidP="00E222FD"/>
    <w:p w:rsidR="00086EF2" w:rsidRPr="00086EF2" w:rsidRDefault="00AA6B58" w:rsidP="00086EF2">
      <w:r>
        <w:t xml:space="preserve">27. </w:t>
      </w:r>
      <w:r w:rsidR="00086EF2" w:rsidRPr="00086EF2">
        <w:t>Which ITIL® process is responsible for drawing up a charging system?</w:t>
      </w:r>
    </w:p>
    <w:p w:rsidR="00086EF2" w:rsidRPr="00086EF2" w:rsidRDefault="00086EF2" w:rsidP="00086EF2">
      <w:r>
        <w:t>a.</w:t>
      </w:r>
      <w:r w:rsidRPr="00086EF2">
        <w:t xml:space="preserve"> Availability Management</w:t>
      </w:r>
    </w:p>
    <w:p w:rsidR="00086EF2" w:rsidRPr="00086EF2" w:rsidRDefault="00086EF2" w:rsidP="00086EF2">
      <w:r>
        <w:lastRenderedPageBreak/>
        <w:t>b.</w:t>
      </w:r>
      <w:r w:rsidRPr="00086EF2">
        <w:t xml:space="preserve"> Capacity Management</w:t>
      </w:r>
    </w:p>
    <w:p w:rsidR="00086EF2" w:rsidRPr="00086EF2" w:rsidRDefault="00086EF2" w:rsidP="00086EF2">
      <w:pPr>
        <w:rPr>
          <w:b/>
        </w:rPr>
      </w:pPr>
      <w:r w:rsidRPr="00086EF2">
        <w:rPr>
          <w:b/>
        </w:rPr>
        <w:t>c. Financial Management for IT Services</w:t>
      </w:r>
    </w:p>
    <w:p w:rsidR="00086EF2" w:rsidRPr="00086EF2" w:rsidRDefault="00086EF2" w:rsidP="00086EF2">
      <w:r w:rsidRPr="00086EF2">
        <w:t>d</w:t>
      </w:r>
      <w:r>
        <w:t>.</w:t>
      </w:r>
      <w:r w:rsidRPr="00086EF2">
        <w:t xml:space="preserve"> Service Level Management</w:t>
      </w:r>
    </w:p>
    <w:p w:rsidR="00AA6B58" w:rsidRDefault="00AA6B58" w:rsidP="00086EF2"/>
    <w:p w:rsidR="00AA6B58" w:rsidRDefault="00AA6B58" w:rsidP="00AA6B58">
      <w:r>
        <w:t xml:space="preserve">28. </w:t>
      </w:r>
      <w:r w:rsidR="00086EF2">
        <w:t>Service Retirement is part of which phase</w:t>
      </w:r>
      <w:r>
        <w:t>?</w:t>
      </w:r>
    </w:p>
    <w:p w:rsidR="00AA6B58" w:rsidRDefault="00AA6B58" w:rsidP="00AA6B58">
      <w:r>
        <w:t xml:space="preserve">a. </w:t>
      </w:r>
      <w:r w:rsidR="00086EF2">
        <w:t>Service Transition</w:t>
      </w:r>
    </w:p>
    <w:p w:rsidR="00AA6B58" w:rsidRPr="00AA6B58" w:rsidRDefault="00086EF2" w:rsidP="00AA6B58">
      <w:pPr>
        <w:rPr>
          <w:b/>
        </w:rPr>
      </w:pPr>
      <w:r>
        <w:rPr>
          <w:b/>
        </w:rPr>
        <w:t>b. Service Strategy</w:t>
      </w:r>
    </w:p>
    <w:p w:rsidR="00AA6B58" w:rsidRDefault="00086EF2" w:rsidP="00AA6B58">
      <w:r>
        <w:t>c. Service Design</w:t>
      </w:r>
    </w:p>
    <w:p w:rsidR="00AA6B58" w:rsidRDefault="00086EF2" w:rsidP="00AA6B58">
      <w:r>
        <w:t>d. Service Operation</w:t>
      </w:r>
    </w:p>
    <w:p w:rsidR="00AA6B58" w:rsidRDefault="00AA6B58" w:rsidP="00AA6B58"/>
    <w:p w:rsidR="00087888" w:rsidRDefault="00AA6B58" w:rsidP="00087888">
      <w:r>
        <w:t>29.</w:t>
      </w:r>
      <w:r w:rsidRPr="00AA6B58">
        <w:t xml:space="preserve"> </w:t>
      </w:r>
      <w:r w:rsidR="00087888">
        <w:t>What is the role of the Emergency Change Advisory Board (ECAB)?</w:t>
      </w:r>
    </w:p>
    <w:p w:rsidR="00087888" w:rsidRDefault="00087888" w:rsidP="00087888">
      <w:r>
        <w:t>a. To assist the Change Manager in ensuring that no urgent changes are made during particularly volatile business periods</w:t>
      </w:r>
    </w:p>
    <w:p w:rsidR="00087888" w:rsidRDefault="00087888" w:rsidP="00087888">
      <w:r>
        <w:t>b. To assist the Change Manager in implementing emergency changes</w:t>
      </w:r>
    </w:p>
    <w:p w:rsidR="00087888" w:rsidRPr="00087888" w:rsidRDefault="00087888" w:rsidP="00087888">
      <w:pPr>
        <w:rPr>
          <w:b/>
        </w:rPr>
      </w:pPr>
      <w:r w:rsidRPr="00087888">
        <w:rPr>
          <w:b/>
        </w:rPr>
        <w:t>c. To assist the Change Manager in evaluating emergency changes and to decide whether the change should be approved</w:t>
      </w:r>
    </w:p>
    <w:p w:rsidR="00AA6B58" w:rsidRDefault="00087888" w:rsidP="00087888">
      <w:r>
        <w:t>d. To assist the Change Manager in speeding up the emergency change process so that no unacceptable delays occur.</w:t>
      </w:r>
    </w:p>
    <w:p w:rsidR="00087888" w:rsidRDefault="00087888" w:rsidP="00087888"/>
    <w:p w:rsidR="005E7241" w:rsidRDefault="00AA6B58" w:rsidP="005E7241">
      <w:r>
        <w:t xml:space="preserve">30. </w:t>
      </w:r>
      <w:r w:rsidR="005E7241">
        <w:t>If an organization is able to become more proactive in its ITSM processes, what is likely to happen to support costs?</w:t>
      </w:r>
    </w:p>
    <w:p w:rsidR="005E7241" w:rsidRDefault="005E7241" w:rsidP="005E7241">
      <w:r>
        <w:t>a. They are likely to increase gradually</w:t>
      </w:r>
    </w:p>
    <w:p w:rsidR="005E7241" w:rsidRDefault="005E7241" w:rsidP="005E7241">
      <w:r>
        <w:t>b. They are likely to increase dramatically</w:t>
      </w:r>
    </w:p>
    <w:p w:rsidR="005E7241" w:rsidRPr="005E7241" w:rsidRDefault="005E7241" w:rsidP="005E7241">
      <w:pPr>
        <w:rPr>
          <w:b/>
        </w:rPr>
      </w:pPr>
      <w:r w:rsidRPr="005E7241">
        <w:rPr>
          <w:b/>
        </w:rPr>
        <w:t>c. They are likely to gradually reduce</w:t>
      </w:r>
    </w:p>
    <w:p w:rsidR="00AA6B58" w:rsidRDefault="005E7241" w:rsidP="005E7241">
      <w:r>
        <w:t>d. They are likely to reduce initially and then gradually return to current level</w:t>
      </w:r>
    </w:p>
    <w:p w:rsidR="005E7241" w:rsidRDefault="005E7241" w:rsidP="005E7241">
      <w:pPr>
        <w:rPr>
          <w:b/>
        </w:rPr>
      </w:pPr>
    </w:p>
    <w:p w:rsidR="002B18A7" w:rsidRDefault="00AA6B58" w:rsidP="002B18A7">
      <w:r>
        <w:t xml:space="preserve">31. </w:t>
      </w:r>
      <w:r w:rsidR="002B18A7">
        <w:t>The main objective of Availability Management is?</w:t>
      </w:r>
    </w:p>
    <w:p w:rsidR="002B18A7" w:rsidRDefault="002B18A7" w:rsidP="002B18A7">
      <w:r>
        <w:t>a. To monitor and report availability of services and components</w:t>
      </w:r>
    </w:p>
    <w:p w:rsidR="002B18A7" w:rsidRDefault="002B18A7" w:rsidP="002B18A7">
      <w:r>
        <w:t>b. To ensure that all targets in Service Level Agreements (SLAs) are met</w:t>
      </w:r>
    </w:p>
    <w:p w:rsidR="002B18A7" w:rsidRPr="002B18A7" w:rsidRDefault="002B18A7" w:rsidP="002B18A7">
      <w:r w:rsidRPr="002B18A7">
        <w:t>c. To guarantee availability levels for services and components</w:t>
      </w:r>
    </w:p>
    <w:p w:rsidR="00AA6B58" w:rsidRPr="002B18A7" w:rsidRDefault="002B18A7" w:rsidP="002B18A7">
      <w:pPr>
        <w:rPr>
          <w:b/>
        </w:rPr>
      </w:pPr>
      <w:r w:rsidRPr="002B18A7">
        <w:rPr>
          <w:b/>
        </w:rPr>
        <w:t>d. To ensure that service availability matches or exceeds the agreed needs of the business</w:t>
      </w:r>
      <w:r w:rsidR="00AA6B58" w:rsidRPr="002B18A7">
        <w:rPr>
          <w:b/>
        </w:rPr>
        <w:t>.</w:t>
      </w:r>
    </w:p>
    <w:p w:rsidR="00AA6B58" w:rsidRDefault="00AA6B58" w:rsidP="00AA6B58"/>
    <w:p w:rsidR="00AA6B58" w:rsidRDefault="00AA6B58" w:rsidP="00AA6B58">
      <w:r>
        <w:t>32.</w:t>
      </w:r>
      <w:r w:rsidRPr="00AA6B58">
        <w:t xml:space="preserve"> </w:t>
      </w:r>
      <w:r w:rsidR="002B18A7">
        <w:t>‘Down Time’ is also known as…</w:t>
      </w:r>
    </w:p>
    <w:p w:rsidR="00AA6B58" w:rsidRPr="002B18A7" w:rsidRDefault="00AA6B58" w:rsidP="00AA6B58">
      <w:proofErr w:type="gramStart"/>
      <w:r w:rsidRPr="002B18A7">
        <w:t>a</w:t>
      </w:r>
      <w:proofErr w:type="gramEnd"/>
      <w:r w:rsidRPr="002B18A7">
        <w:t xml:space="preserve">. </w:t>
      </w:r>
      <w:proofErr w:type="spellStart"/>
      <w:r w:rsidR="002B18A7" w:rsidRPr="002B18A7">
        <w:t>MeanTime</w:t>
      </w:r>
      <w:proofErr w:type="spellEnd"/>
      <w:r w:rsidR="002B18A7" w:rsidRPr="002B18A7">
        <w:t xml:space="preserve"> between Failures (MTBF)</w:t>
      </w:r>
    </w:p>
    <w:p w:rsidR="00AA6B58" w:rsidRPr="002B18A7" w:rsidRDefault="00AA6B58" w:rsidP="00AA6B58">
      <w:pPr>
        <w:rPr>
          <w:b/>
        </w:rPr>
      </w:pPr>
      <w:r w:rsidRPr="002B18A7">
        <w:rPr>
          <w:b/>
        </w:rPr>
        <w:t xml:space="preserve">b. </w:t>
      </w:r>
      <w:r w:rsidR="002B18A7" w:rsidRPr="002B18A7">
        <w:rPr>
          <w:b/>
        </w:rPr>
        <w:t>Mean Time to Restore Service (MTRS)</w:t>
      </w:r>
    </w:p>
    <w:p w:rsidR="00AA6B58" w:rsidRDefault="00AA6B58" w:rsidP="00AA6B58">
      <w:r>
        <w:t xml:space="preserve">c. </w:t>
      </w:r>
      <w:proofErr w:type="spellStart"/>
      <w:r w:rsidR="002B18A7">
        <w:t>MeanTime</w:t>
      </w:r>
      <w:proofErr w:type="spellEnd"/>
      <w:r w:rsidR="002B18A7">
        <w:t xml:space="preserve"> between System Incidents (MTBSI)</w:t>
      </w:r>
    </w:p>
    <w:p w:rsidR="00AA6B58" w:rsidRDefault="00AA6B58" w:rsidP="00AA6B58">
      <w:r>
        <w:t>d.</w:t>
      </w:r>
      <w:r w:rsidR="002B18A7">
        <w:t xml:space="preserve"> Shut down</w:t>
      </w:r>
    </w:p>
    <w:p w:rsidR="00727FD4" w:rsidRDefault="00727FD4" w:rsidP="00AA6B58"/>
    <w:p w:rsidR="00727FD4" w:rsidRDefault="00727FD4" w:rsidP="00727FD4">
      <w:r>
        <w:t xml:space="preserve">33. </w:t>
      </w:r>
      <w:r w:rsidR="00452C60">
        <w:t>‘Resolution Time’ consists of time for:</w:t>
      </w:r>
    </w:p>
    <w:p w:rsidR="00727FD4" w:rsidRPr="00727FD4" w:rsidRDefault="00452C60" w:rsidP="00727FD4">
      <w:pPr>
        <w:rPr>
          <w:b/>
        </w:rPr>
      </w:pPr>
      <w:r>
        <w:rPr>
          <w:b/>
        </w:rPr>
        <w:t>a. Diagnosis,</w:t>
      </w:r>
      <w:r w:rsidR="004401BD">
        <w:rPr>
          <w:b/>
        </w:rPr>
        <w:t xml:space="preserve"> Repair, Recovery</w:t>
      </w:r>
    </w:p>
    <w:p w:rsidR="00727FD4" w:rsidRDefault="00727FD4" w:rsidP="00727FD4">
      <w:r>
        <w:t xml:space="preserve">b. </w:t>
      </w:r>
      <w:r w:rsidR="004401BD">
        <w:t>Repair only</w:t>
      </w:r>
    </w:p>
    <w:p w:rsidR="00727FD4" w:rsidRDefault="00727FD4" w:rsidP="00727FD4">
      <w:r>
        <w:t xml:space="preserve">c. </w:t>
      </w:r>
      <w:r w:rsidR="004401BD">
        <w:t>Repair and Recovery Only</w:t>
      </w:r>
    </w:p>
    <w:p w:rsidR="00727FD4" w:rsidRDefault="004401BD" w:rsidP="00727FD4">
      <w:r>
        <w:t>d. Diagnosis and Repair only</w:t>
      </w:r>
    </w:p>
    <w:p w:rsidR="002B18A7" w:rsidRDefault="00727FD4" w:rsidP="002B18A7">
      <w:r>
        <w:t xml:space="preserve">34. </w:t>
      </w:r>
      <w:r w:rsidR="002B18A7">
        <w:t>To which ITIL process Reliability, Serviceability and Maintainability components belong to?</w:t>
      </w:r>
    </w:p>
    <w:p w:rsidR="002B18A7" w:rsidRDefault="002B18A7" w:rsidP="002B18A7">
      <w:proofErr w:type="gramStart"/>
      <w:r>
        <w:lastRenderedPageBreak/>
        <w:t>a.</w:t>
      </w:r>
      <w:r w:rsidR="00DC0229">
        <w:t xml:space="preserve"> </w:t>
      </w:r>
      <w:r>
        <w:t>IT</w:t>
      </w:r>
      <w:proofErr w:type="gramEnd"/>
      <w:r>
        <w:t xml:space="preserve"> Service Continuity Management</w:t>
      </w:r>
    </w:p>
    <w:p w:rsidR="002B18A7" w:rsidRPr="002B18A7" w:rsidRDefault="002B18A7" w:rsidP="002B18A7">
      <w:pPr>
        <w:rPr>
          <w:b/>
        </w:rPr>
      </w:pPr>
      <w:r w:rsidRPr="002B18A7">
        <w:rPr>
          <w:b/>
        </w:rPr>
        <w:t>b. Availability Management</w:t>
      </w:r>
    </w:p>
    <w:p w:rsidR="002B18A7" w:rsidRDefault="002B18A7" w:rsidP="002B18A7">
      <w:r>
        <w:t>c. Service Level Management</w:t>
      </w:r>
    </w:p>
    <w:p w:rsidR="006B0D7F" w:rsidRDefault="002B18A7" w:rsidP="002B18A7">
      <w:r>
        <w:t>d. Problem Management</w:t>
      </w:r>
    </w:p>
    <w:p w:rsidR="002B18A7" w:rsidRDefault="002B18A7" w:rsidP="002B18A7">
      <w:pPr>
        <w:rPr>
          <w:b/>
        </w:rPr>
      </w:pPr>
    </w:p>
    <w:p w:rsidR="00DC0229" w:rsidRPr="00DC0229" w:rsidRDefault="006B0D7F" w:rsidP="00DC0229">
      <w:r>
        <w:t xml:space="preserve">35. </w:t>
      </w:r>
      <w:r w:rsidR="00DC0229" w:rsidRPr="00DC0229">
        <w:t>What is the name of the activity within the Capacity Management process whose purpose is to predict the future capacity requirements of new and changed services?</w:t>
      </w:r>
    </w:p>
    <w:p w:rsidR="00DC0229" w:rsidRPr="00DC0229" w:rsidRDefault="00DC0229" w:rsidP="00DC0229">
      <w:r w:rsidRPr="00DC0229">
        <w:t>a</w:t>
      </w:r>
      <w:r>
        <w:t>.</w:t>
      </w:r>
      <w:r w:rsidRPr="00DC0229">
        <w:t xml:space="preserve"> Application Sizing</w:t>
      </w:r>
    </w:p>
    <w:p w:rsidR="00DC0229" w:rsidRPr="00DC0229" w:rsidRDefault="00DC0229" w:rsidP="00DC0229">
      <w:pPr>
        <w:rPr>
          <w:b/>
        </w:rPr>
      </w:pPr>
      <w:r w:rsidRPr="00DC0229">
        <w:rPr>
          <w:b/>
        </w:rPr>
        <w:t>b. Demand Management</w:t>
      </w:r>
    </w:p>
    <w:p w:rsidR="00DC0229" w:rsidRPr="00DC0229" w:rsidRDefault="00DC0229" w:rsidP="00DC0229">
      <w:r w:rsidRPr="00DC0229">
        <w:t>c</w:t>
      </w:r>
      <w:r>
        <w:t>.</w:t>
      </w:r>
      <w:r w:rsidRPr="00DC0229">
        <w:t xml:space="preserve"> Modeling</w:t>
      </w:r>
    </w:p>
    <w:p w:rsidR="00DC0229" w:rsidRPr="00DC0229" w:rsidRDefault="00DC0229" w:rsidP="00DC0229">
      <w:r w:rsidRPr="00DC0229">
        <w:t>d</w:t>
      </w:r>
      <w:r>
        <w:t>.</w:t>
      </w:r>
      <w:r w:rsidRPr="00DC0229">
        <w:t xml:space="preserve"> Tuning</w:t>
      </w:r>
    </w:p>
    <w:p w:rsidR="00DC755D" w:rsidRDefault="00DC755D" w:rsidP="00DC0229"/>
    <w:p w:rsidR="00E51CA0" w:rsidRPr="00E51CA0" w:rsidRDefault="00DC755D" w:rsidP="00E51CA0">
      <w:r>
        <w:t>36.</w:t>
      </w:r>
      <w:r w:rsidR="00CD20A5" w:rsidRPr="00CD20A5">
        <w:t xml:space="preserve"> </w:t>
      </w:r>
      <w:r w:rsidR="00E51CA0" w:rsidRPr="00E51CA0">
        <w:t>In which ITIL® process are negotiations held with the customer about the availability and capacity levels to be provided?</w:t>
      </w:r>
    </w:p>
    <w:p w:rsidR="00E51CA0" w:rsidRPr="00E51CA0" w:rsidRDefault="00E51CA0" w:rsidP="00E51CA0">
      <w:r>
        <w:t>a.</w:t>
      </w:r>
      <w:r w:rsidRPr="00E51CA0">
        <w:t xml:space="preserve"> Availability Management</w:t>
      </w:r>
    </w:p>
    <w:p w:rsidR="00E51CA0" w:rsidRPr="00E51CA0" w:rsidRDefault="00E51CA0" w:rsidP="00E51CA0">
      <w:r>
        <w:t>b.</w:t>
      </w:r>
      <w:r w:rsidRPr="00E51CA0">
        <w:t xml:space="preserve"> Capacity Management</w:t>
      </w:r>
    </w:p>
    <w:p w:rsidR="00E51CA0" w:rsidRPr="00E51CA0" w:rsidRDefault="00E51CA0" w:rsidP="00E51CA0">
      <w:r>
        <w:t>c.</w:t>
      </w:r>
      <w:r w:rsidRPr="00E51CA0">
        <w:t xml:space="preserve"> Financial Management for IT Services</w:t>
      </w:r>
    </w:p>
    <w:p w:rsidR="00E51CA0" w:rsidRPr="00E51CA0" w:rsidRDefault="00E51CA0" w:rsidP="00E51CA0">
      <w:pPr>
        <w:rPr>
          <w:b/>
        </w:rPr>
      </w:pPr>
      <w:r w:rsidRPr="00E51CA0">
        <w:rPr>
          <w:b/>
        </w:rPr>
        <w:t xml:space="preserve">d. Service Level Management </w:t>
      </w:r>
    </w:p>
    <w:p w:rsidR="00CD20A5" w:rsidRDefault="00CD20A5" w:rsidP="00E51CA0"/>
    <w:p w:rsidR="00E51CA0" w:rsidRPr="00E51CA0" w:rsidRDefault="00CD20A5" w:rsidP="00E51CA0">
      <w:r>
        <w:t xml:space="preserve">37. </w:t>
      </w:r>
      <w:r w:rsidR="00E51CA0" w:rsidRPr="00E51CA0">
        <w:t>Which of the following is an activity of IT Service Continuity Management?</w:t>
      </w:r>
    </w:p>
    <w:p w:rsidR="00E51CA0" w:rsidRPr="00E51CA0" w:rsidRDefault="00E51CA0" w:rsidP="00E51CA0">
      <w:proofErr w:type="gramStart"/>
      <w:r>
        <w:t>a</w:t>
      </w:r>
      <w:proofErr w:type="gramEnd"/>
      <w:r>
        <w:t>. a</w:t>
      </w:r>
      <w:r w:rsidRPr="00E51CA0">
        <w:t>dvising end users of a system failure</w:t>
      </w:r>
    </w:p>
    <w:p w:rsidR="00E51CA0" w:rsidRPr="00E81BBE" w:rsidRDefault="00E51CA0" w:rsidP="00E51CA0">
      <w:pPr>
        <w:rPr>
          <w:b/>
        </w:rPr>
      </w:pPr>
      <w:proofErr w:type="gramStart"/>
      <w:r w:rsidRPr="00E81BBE">
        <w:rPr>
          <w:b/>
        </w:rPr>
        <w:t>b</w:t>
      </w:r>
      <w:proofErr w:type="gramEnd"/>
      <w:r w:rsidRPr="00E81BBE">
        <w:rPr>
          <w:b/>
        </w:rPr>
        <w:t>. documenting the fallback arrangements</w:t>
      </w:r>
    </w:p>
    <w:p w:rsidR="00E51CA0" w:rsidRPr="00E51CA0" w:rsidRDefault="00E51CA0" w:rsidP="00E51CA0">
      <w:proofErr w:type="gramStart"/>
      <w:r w:rsidRPr="00E51CA0">
        <w:t>c</w:t>
      </w:r>
      <w:proofErr w:type="gramEnd"/>
      <w:r>
        <w:t>.</w:t>
      </w:r>
      <w:r w:rsidRPr="00E51CA0">
        <w:t xml:space="preserve"> reporting regarding availability</w:t>
      </w:r>
    </w:p>
    <w:p w:rsidR="00E51CA0" w:rsidRPr="00E51CA0" w:rsidRDefault="00E51CA0" w:rsidP="00E51CA0">
      <w:proofErr w:type="gramStart"/>
      <w:r w:rsidRPr="00E51CA0">
        <w:t>d</w:t>
      </w:r>
      <w:proofErr w:type="gramEnd"/>
      <w:r>
        <w:t>.</w:t>
      </w:r>
      <w:r w:rsidRPr="00E51CA0">
        <w:t xml:space="preserve"> guaranteeing that the Configuration Items are constantly kept up-to-date.</w:t>
      </w:r>
    </w:p>
    <w:p w:rsidR="00CD20A5" w:rsidRPr="00BD7D59" w:rsidRDefault="00CD20A5" w:rsidP="00E51CA0"/>
    <w:p w:rsidR="00E81BBE" w:rsidRPr="00E81BBE" w:rsidRDefault="00BD7D59" w:rsidP="00E81BBE">
      <w:proofErr w:type="gramStart"/>
      <w:r>
        <w:t>38 .</w:t>
      </w:r>
      <w:proofErr w:type="gramEnd"/>
      <w:r w:rsidR="00E81BBE" w:rsidRPr="00E81BBE">
        <w:rPr>
          <w:rFonts w:ascii="Calibri" w:eastAsia="+mn-ea" w:hAnsi="Calibri" w:cs="+mn-cs"/>
          <w:color w:val="000000"/>
          <w:kern w:val="24"/>
          <w:sz w:val="36"/>
          <w:szCs w:val="36"/>
          <w:lang w:eastAsia="en-US"/>
        </w:rPr>
        <w:t xml:space="preserve"> </w:t>
      </w:r>
      <w:r w:rsidR="00E81BBE" w:rsidRPr="00E81BBE">
        <w:t>Which process would you find the Service V model?</w:t>
      </w:r>
    </w:p>
    <w:p w:rsidR="00E81BBE" w:rsidRPr="00E81BBE" w:rsidRDefault="00E81BBE" w:rsidP="00E81BBE">
      <w:r w:rsidRPr="00E81BBE">
        <w:t>a</w:t>
      </w:r>
      <w:r>
        <w:t>.</w:t>
      </w:r>
      <w:r w:rsidRPr="00E81BBE">
        <w:t xml:space="preserve"> Release Management</w:t>
      </w:r>
    </w:p>
    <w:p w:rsidR="00E81BBE" w:rsidRPr="00E81BBE" w:rsidRDefault="00E81BBE" w:rsidP="00E81BBE">
      <w:r w:rsidRPr="00E81BBE">
        <w:t>b</w:t>
      </w:r>
      <w:r>
        <w:t>.</w:t>
      </w:r>
      <w:r w:rsidRPr="00E81BBE">
        <w:t xml:space="preserve"> Service Transition</w:t>
      </w:r>
    </w:p>
    <w:p w:rsidR="00E81BBE" w:rsidRPr="00E81BBE" w:rsidRDefault="00E81BBE" w:rsidP="00E81BBE">
      <w:pPr>
        <w:rPr>
          <w:b/>
        </w:rPr>
      </w:pPr>
      <w:r w:rsidRPr="00E81BBE">
        <w:rPr>
          <w:b/>
        </w:rPr>
        <w:t>c. Service Validation and Testing</w:t>
      </w:r>
    </w:p>
    <w:p w:rsidR="00E81BBE" w:rsidRPr="00E81BBE" w:rsidRDefault="00E81BBE" w:rsidP="00E81BBE">
      <w:r w:rsidRPr="00E81BBE">
        <w:t>d</w:t>
      </w:r>
      <w:r>
        <w:t>.</w:t>
      </w:r>
      <w:r w:rsidRPr="00E81BBE">
        <w:t xml:space="preserve"> Knowledge Management</w:t>
      </w:r>
    </w:p>
    <w:p w:rsidR="00BD7D59" w:rsidRDefault="00BD7D59" w:rsidP="00E81BBE"/>
    <w:p w:rsidR="00E81BBE" w:rsidRPr="00E81BBE" w:rsidRDefault="00BD7D59" w:rsidP="00E81BBE">
      <w:r>
        <w:t>39.</w:t>
      </w:r>
      <w:r w:rsidRPr="00BD7D59">
        <w:t xml:space="preserve"> </w:t>
      </w:r>
      <w:r w:rsidR="00E81BBE" w:rsidRPr="00E81BBE">
        <w:t>Release and deployment options include:</w:t>
      </w:r>
    </w:p>
    <w:p w:rsidR="00E81BBE" w:rsidRPr="00E81BBE" w:rsidRDefault="00E81BBE" w:rsidP="00E81BBE">
      <w:pPr>
        <w:numPr>
          <w:ilvl w:val="0"/>
          <w:numId w:val="1"/>
        </w:numPr>
        <w:tabs>
          <w:tab w:val="clear" w:pos="360"/>
        </w:tabs>
      </w:pPr>
      <w:r w:rsidRPr="00E81BBE">
        <w:rPr>
          <w:i/>
          <w:iCs/>
        </w:rPr>
        <w:t>Big bang vs. Phased</w:t>
      </w:r>
    </w:p>
    <w:p w:rsidR="00E81BBE" w:rsidRPr="00E81BBE" w:rsidRDefault="00E81BBE" w:rsidP="00E81BBE">
      <w:pPr>
        <w:numPr>
          <w:ilvl w:val="0"/>
          <w:numId w:val="1"/>
        </w:numPr>
        <w:tabs>
          <w:tab w:val="clear" w:pos="360"/>
        </w:tabs>
      </w:pPr>
      <w:r w:rsidRPr="00E81BBE">
        <w:rPr>
          <w:i/>
          <w:iCs/>
        </w:rPr>
        <w:t xml:space="preserve"> Automated vs. Manual</w:t>
      </w:r>
    </w:p>
    <w:p w:rsidR="00E81BBE" w:rsidRPr="00E81BBE" w:rsidRDefault="00E81BBE" w:rsidP="00E81BBE">
      <w:pPr>
        <w:numPr>
          <w:ilvl w:val="0"/>
          <w:numId w:val="1"/>
        </w:numPr>
        <w:tabs>
          <w:tab w:val="clear" w:pos="360"/>
        </w:tabs>
      </w:pPr>
      <w:r w:rsidRPr="00E81BBE">
        <w:t>...</w:t>
      </w:r>
    </w:p>
    <w:p w:rsidR="00E81BBE" w:rsidRPr="00E81BBE" w:rsidRDefault="00E81BBE" w:rsidP="00E81BBE">
      <w:r>
        <w:t>a.</w:t>
      </w:r>
      <w:r w:rsidRPr="00E81BBE">
        <w:t xml:space="preserve"> Push vs. Proposed</w:t>
      </w:r>
    </w:p>
    <w:p w:rsidR="00E81BBE" w:rsidRPr="00E81BBE" w:rsidRDefault="00E81BBE" w:rsidP="00E81BBE">
      <w:pPr>
        <w:rPr>
          <w:b/>
        </w:rPr>
      </w:pPr>
      <w:r w:rsidRPr="00E81BBE">
        <w:rPr>
          <w:b/>
        </w:rPr>
        <w:t>b. Push vs. Pull</w:t>
      </w:r>
    </w:p>
    <w:p w:rsidR="00E81BBE" w:rsidRPr="00E81BBE" w:rsidRDefault="00E81BBE" w:rsidP="00E81BBE">
      <w:proofErr w:type="gramStart"/>
      <w:r w:rsidRPr="00E81BBE">
        <w:t>c</w:t>
      </w:r>
      <w:proofErr w:type="gramEnd"/>
      <w:r>
        <w:t>.</w:t>
      </w:r>
      <w:r w:rsidRPr="00E81BBE">
        <w:t xml:space="preserve"> Requested vs. Forced</w:t>
      </w:r>
    </w:p>
    <w:p w:rsidR="00E81BBE" w:rsidRPr="00E81BBE" w:rsidRDefault="00E81BBE" w:rsidP="00E81BBE">
      <w:proofErr w:type="gramStart"/>
      <w:r w:rsidRPr="00E81BBE">
        <w:t>d</w:t>
      </w:r>
      <w:proofErr w:type="gramEnd"/>
      <w:r>
        <w:t>.</w:t>
      </w:r>
      <w:r w:rsidRPr="00E81BBE">
        <w:t xml:space="preserve"> Proposed vs. Forced</w:t>
      </w:r>
    </w:p>
    <w:p w:rsidR="00BD7D59" w:rsidRDefault="00BD7D59" w:rsidP="00E81BBE"/>
    <w:p w:rsidR="00E81BBE" w:rsidRPr="00E81BBE" w:rsidRDefault="00BD7D59" w:rsidP="00E81BBE">
      <w:r>
        <w:t xml:space="preserve">40. </w:t>
      </w:r>
      <w:r w:rsidR="00E81BBE" w:rsidRPr="00E81BBE">
        <w:t>The 4 spheres of knowledge management are:</w:t>
      </w:r>
    </w:p>
    <w:p w:rsidR="00E81BBE" w:rsidRPr="00E81BBE" w:rsidRDefault="00E81BBE" w:rsidP="00E81BBE">
      <w:r w:rsidRPr="00E81BBE">
        <w:t>a</w:t>
      </w:r>
      <w:r>
        <w:t>.</w:t>
      </w:r>
      <w:r w:rsidRPr="00E81BBE">
        <w:t xml:space="preserve"> Data, facts, knowledge, wisdom</w:t>
      </w:r>
    </w:p>
    <w:p w:rsidR="00E81BBE" w:rsidRPr="00E81BBE" w:rsidRDefault="00E81BBE" w:rsidP="00E81BBE">
      <w:r w:rsidRPr="00E81BBE">
        <w:t>b</w:t>
      </w:r>
      <w:r>
        <w:t>.</w:t>
      </w:r>
      <w:r w:rsidRPr="00E81BBE">
        <w:t xml:space="preserve"> Ideas, facts knowledge, wisdom</w:t>
      </w:r>
    </w:p>
    <w:p w:rsidR="00E81BBE" w:rsidRPr="00E81BBE" w:rsidRDefault="00E81BBE" w:rsidP="00E81BBE">
      <w:r w:rsidRPr="00E81BBE">
        <w:t>c</w:t>
      </w:r>
      <w:r>
        <w:t>.</w:t>
      </w:r>
      <w:r w:rsidRPr="00E81BBE">
        <w:t xml:space="preserve"> Data, information, facts, wisdom</w:t>
      </w:r>
    </w:p>
    <w:p w:rsidR="00E81BBE" w:rsidRPr="00E81BBE" w:rsidRDefault="00E81BBE" w:rsidP="00E81BBE">
      <w:pPr>
        <w:rPr>
          <w:b/>
        </w:rPr>
      </w:pPr>
      <w:r w:rsidRPr="00E81BBE">
        <w:rPr>
          <w:b/>
        </w:rPr>
        <w:t>d. Data, information, knowledge, wisdom</w:t>
      </w:r>
    </w:p>
    <w:p w:rsidR="00BD7D59" w:rsidRPr="00BD7D59" w:rsidRDefault="00BD7D59" w:rsidP="00BD7D59"/>
    <w:sectPr w:rsidR="00BD7D59" w:rsidRPr="00BD7D59" w:rsidSect="00907A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83217" w:rsidRDefault="00F83217" w:rsidP="006970F1">
      <w:r>
        <w:separator/>
      </w:r>
    </w:p>
  </w:endnote>
  <w:endnote w:type="continuationSeparator" w:id="0">
    <w:p w:rsidR="00F83217" w:rsidRDefault="00F83217" w:rsidP="006970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+mn-ea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83217" w:rsidRDefault="00F83217" w:rsidP="006970F1">
      <w:r>
        <w:separator/>
      </w:r>
    </w:p>
  </w:footnote>
  <w:footnote w:type="continuationSeparator" w:id="0">
    <w:p w:rsidR="00F83217" w:rsidRDefault="00F83217" w:rsidP="006970F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64ADB4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9BEB05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76CE3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96EDBB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7F7049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60AB0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8458B7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B78BB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A4A099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820BB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15326E"/>
    <w:multiLevelType w:val="multilevel"/>
    <w:tmpl w:val="9E26B4E8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1">
    <w:nsid w:val="1EED3079"/>
    <w:multiLevelType w:val="hybridMultilevel"/>
    <w:tmpl w:val="6A9C440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70AB220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F7F13B4"/>
    <w:multiLevelType w:val="hybridMultilevel"/>
    <w:tmpl w:val="084A77E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75B90"/>
    <w:multiLevelType w:val="multilevel"/>
    <w:tmpl w:val="9E26B4E8"/>
    <w:numStyleLink w:val="ArticleSection"/>
  </w:abstractNum>
  <w:abstractNum w:abstractNumId="14">
    <w:nsid w:val="5E7B57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6A202E0F"/>
    <w:multiLevelType w:val="hybridMultilevel"/>
    <w:tmpl w:val="4F164DD2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B960E42"/>
    <w:multiLevelType w:val="multilevel"/>
    <w:tmpl w:val="9E26B4E8"/>
    <w:numStyleLink w:val="ArticleSection"/>
  </w:abstractNum>
  <w:abstractNum w:abstractNumId="17">
    <w:nsid w:val="7D9F0982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17"/>
  </w:num>
  <w:num w:numId="2">
    <w:abstractNumId w:val="16"/>
  </w:num>
  <w:num w:numId="3">
    <w:abstractNumId w:val="14"/>
  </w:num>
  <w:num w:numId="4">
    <w:abstractNumId w:val="10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  <w:num w:numId="17">
    <w:abstractNumId w:val="11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stylePaneFormatFilter w:val="5004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</w:compat>
  <w:rsids>
    <w:rsidRoot w:val="00553CAF"/>
    <w:rsid w:val="00086EF2"/>
    <w:rsid w:val="00087888"/>
    <w:rsid w:val="000E5FF8"/>
    <w:rsid w:val="0014641B"/>
    <w:rsid w:val="001A6708"/>
    <w:rsid w:val="002A5D53"/>
    <w:rsid w:val="002B18A7"/>
    <w:rsid w:val="00326062"/>
    <w:rsid w:val="003E3763"/>
    <w:rsid w:val="00410F42"/>
    <w:rsid w:val="004401BD"/>
    <w:rsid w:val="00447F7B"/>
    <w:rsid w:val="00452C60"/>
    <w:rsid w:val="00553CAF"/>
    <w:rsid w:val="00576B29"/>
    <w:rsid w:val="00597316"/>
    <w:rsid w:val="005E7241"/>
    <w:rsid w:val="006970F1"/>
    <w:rsid w:val="006B0D7F"/>
    <w:rsid w:val="006F2CF2"/>
    <w:rsid w:val="00703B0A"/>
    <w:rsid w:val="00727FD4"/>
    <w:rsid w:val="00737973"/>
    <w:rsid w:val="00763EAA"/>
    <w:rsid w:val="00907A97"/>
    <w:rsid w:val="009E49A7"/>
    <w:rsid w:val="00A15CBD"/>
    <w:rsid w:val="00A361E2"/>
    <w:rsid w:val="00AA6B58"/>
    <w:rsid w:val="00AB7A5B"/>
    <w:rsid w:val="00AD1A39"/>
    <w:rsid w:val="00AE3DD0"/>
    <w:rsid w:val="00AF4973"/>
    <w:rsid w:val="00B33528"/>
    <w:rsid w:val="00BD7D59"/>
    <w:rsid w:val="00BF367F"/>
    <w:rsid w:val="00C472B1"/>
    <w:rsid w:val="00CD20A5"/>
    <w:rsid w:val="00D95CB5"/>
    <w:rsid w:val="00DC0229"/>
    <w:rsid w:val="00DC755D"/>
    <w:rsid w:val="00E07E08"/>
    <w:rsid w:val="00E222FD"/>
    <w:rsid w:val="00E51CA0"/>
    <w:rsid w:val="00E62ADA"/>
    <w:rsid w:val="00E81BBE"/>
    <w:rsid w:val="00ED2244"/>
    <w:rsid w:val="00ED596D"/>
    <w:rsid w:val="00F55415"/>
    <w:rsid w:val="00F61D57"/>
    <w:rsid w:val="00F832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strokecolor="none [3213]">
      <v:stroke color="none [3213]" weight="3pt"/>
      <v:shadow type="perspective" color="none [1601]" opacity=".5" offset="1pt" offset2="-1pt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itle" w:qFormat="1"/>
    <w:lsdException w:name="Subtitle" w:qFormat="1"/>
    <w:lsdException w:name="Block Text" w:qFormat="1"/>
    <w:lsdException w:name="Strong" w:qFormat="1"/>
    <w:lsdException w:name="Emphasis" w:qFormat="1"/>
    <w:lsdException w:name="Normal (Web)" w:uiPriority="99"/>
    <w:lsdException w:name="Placeholder Text" w:semiHidden="1" w:uiPriority="99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7A97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uiPriority w:val="9"/>
    <w:qFormat/>
    <w:rsid w:val="00907A97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rsid w:val="00907A9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rsid w:val="00907A9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07A9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07A9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07A97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07A97"/>
    <w:p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semiHidden/>
    <w:unhideWhenUsed/>
    <w:qFormat/>
    <w:rsid w:val="00907A97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07A9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111111">
    <w:name w:val="Outline List 2"/>
    <w:basedOn w:val="NoList"/>
    <w:rsid w:val="00907A97"/>
    <w:pPr>
      <w:numPr>
        <w:numId w:val="1"/>
      </w:numPr>
    </w:pPr>
  </w:style>
  <w:style w:type="numbering" w:styleId="1ai">
    <w:name w:val="Outline List 1"/>
    <w:basedOn w:val="NoList"/>
    <w:rsid w:val="00907A97"/>
    <w:pPr>
      <w:numPr>
        <w:numId w:val="3"/>
      </w:numPr>
    </w:pPr>
  </w:style>
  <w:style w:type="numbering" w:styleId="ArticleSection">
    <w:name w:val="Outline List 3"/>
    <w:basedOn w:val="NoList"/>
    <w:rsid w:val="00907A97"/>
    <w:pPr>
      <w:numPr>
        <w:numId w:val="4"/>
      </w:numPr>
    </w:pPr>
  </w:style>
  <w:style w:type="paragraph" w:styleId="BlockText">
    <w:name w:val="Block Text"/>
    <w:basedOn w:val="Normal"/>
    <w:uiPriority w:val="99"/>
    <w:semiHidden/>
    <w:unhideWhenUsed/>
    <w:qFormat/>
    <w:rsid w:val="00907A97"/>
    <w:pPr>
      <w:spacing w:after="120"/>
      <w:ind w:left="1440" w:right="1440"/>
    </w:pPr>
  </w:style>
  <w:style w:type="paragraph" w:styleId="BodyText">
    <w:name w:val="Body Text"/>
    <w:basedOn w:val="Normal"/>
    <w:uiPriority w:val="99"/>
    <w:semiHidden/>
    <w:unhideWhenUsed/>
    <w:rsid w:val="00907A97"/>
    <w:pPr>
      <w:spacing w:after="120"/>
    </w:pPr>
  </w:style>
  <w:style w:type="paragraph" w:styleId="BodyText2">
    <w:name w:val="Body Text 2"/>
    <w:basedOn w:val="Normal"/>
    <w:uiPriority w:val="99"/>
    <w:semiHidden/>
    <w:unhideWhenUsed/>
    <w:rsid w:val="00907A97"/>
    <w:pPr>
      <w:spacing w:after="120" w:line="480" w:lineRule="auto"/>
    </w:pPr>
  </w:style>
  <w:style w:type="paragraph" w:styleId="BodyText3">
    <w:name w:val="Body Text 3"/>
    <w:basedOn w:val="Normal"/>
    <w:uiPriority w:val="99"/>
    <w:semiHidden/>
    <w:unhideWhenUsed/>
    <w:rsid w:val="00907A97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uiPriority w:val="99"/>
    <w:semiHidden/>
    <w:unhideWhenUsed/>
    <w:rsid w:val="00907A97"/>
    <w:pPr>
      <w:ind w:firstLine="210"/>
    </w:pPr>
  </w:style>
  <w:style w:type="paragraph" w:styleId="BodyTextIndent">
    <w:name w:val="Body Text Indent"/>
    <w:basedOn w:val="Normal"/>
    <w:uiPriority w:val="99"/>
    <w:semiHidden/>
    <w:unhideWhenUsed/>
    <w:rsid w:val="00907A97"/>
    <w:pPr>
      <w:spacing w:after="120"/>
      <w:ind w:left="360"/>
    </w:pPr>
  </w:style>
  <w:style w:type="paragraph" w:styleId="BodyTextFirstIndent2">
    <w:name w:val="Body Text First Indent 2"/>
    <w:basedOn w:val="BodyTextIndent"/>
    <w:uiPriority w:val="99"/>
    <w:semiHidden/>
    <w:unhideWhenUsed/>
    <w:rsid w:val="00907A97"/>
    <w:pPr>
      <w:ind w:firstLine="210"/>
    </w:pPr>
  </w:style>
  <w:style w:type="paragraph" w:styleId="BodyTextIndent2">
    <w:name w:val="Body Text Indent 2"/>
    <w:basedOn w:val="Normal"/>
    <w:uiPriority w:val="99"/>
    <w:semiHidden/>
    <w:unhideWhenUsed/>
    <w:rsid w:val="00907A97"/>
    <w:pPr>
      <w:spacing w:after="120" w:line="480" w:lineRule="auto"/>
      <w:ind w:left="360"/>
    </w:pPr>
  </w:style>
  <w:style w:type="paragraph" w:styleId="BodyTextIndent3">
    <w:name w:val="Body Text Indent 3"/>
    <w:basedOn w:val="Normal"/>
    <w:uiPriority w:val="99"/>
    <w:semiHidden/>
    <w:unhideWhenUsed/>
    <w:rsid w:val="00907A97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uiPriority w:val="99"/>
    <w:semiHidden/>
    <w:unhideWhenUsed/>
    <w:rsid w:val="00907A97"/>
    <w:pPr>
      <w:ind w:left="4320"/>
    </w:pPr>
  </w:style>
  <w:style w:type="paragraph" w:styleId="Date">
    <w:name w:val="Date"/>
    <w:basedOn w:val="Normal"/>
    <w:next w:val="Normal"/>
    <w:uiPriority w:val="99"/>
    <w:semiHidden/>
    <w:unhideWhenUsed/>
    <w:rsid w:val="00907A97"/>
  </w:style>
  <w:style w:type="paragraph" w:styleId="E-mailSignature">
    <w:name w:val="E-mail Signature"/>
    <w:basedOn w:val="Normal"/>
    <w:uiPriority w:val="99"/>
    <w:semiHidden/>
    <w:unhideWhenUsed/>
    <w:rsid w:val="00907A97"/>
  </w:style>
  <w:style w:type="character" w:styleId="Emphasis">
    <w:name w:val="Emphasis"/>
    <w:basedOn w:val="DefaultParagraphFont"/>
    <w:uiPriority w:val="20"/>
    <w:qFormat/>
    <w:rsid w:val="00907A97"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907A97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uiPriority w:val="99"/>
    <w:semiHidden/>
    <w:unhideWhenUsed/>
    <w:rsid w:val="00907A97"/>
    <w:rPr>
      <w:rFonts w:ascii="Arial" w:hAnsi="Arial" w:cs="Arial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07A97"/>
    <w:rPr>
      <w:color w:val="800080"/>
      <w:u w:val="single"/>
    </w:rPr>
  </w:style>
  <w:style w:type="paragraph" w:styleId="Footer">
    <w:name w:val="footer"/>
    <w:basedOn w:val="Normal"/>
    <w:uiPriority w:val="99"/>
    <w:semiHidden/>
    <w:unhideWhenUsed/>
    <w:rsid w:val="00907A97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uiPriority w:val="99"/>
    <w:semiHidden/>
    <w:unhideWhenUsed/>
    <w:rsid w:val="00907A97"/>
    <w:pPr>
      <w:tabs>
        <w:tab w:val="center" w:pos="4320"/>
        <w:tab w:val="right" w:pos="8640"/>
      </w:tabs>
    </w:pPr>
  </w:style>
  <w:style w:type="character" w:styleId="HTMLAcronym">
    <w:name w:val="HTML Acronym"/>
    <w:basedOn w:val="DefaultParagraphFont"/>
    <w:uiPriority w:val="99"/>
    <w:semiHidden/>
    <w:unhideWhenUsed/>
    <w:rsid w:val="00907A97"/>
  </w:style>
  <w:style w:type="paragraph" w:styleId="HTMLAddress">
    <w:name w:val="HTML Address"/>
    <w:basedOn w:val="Normal"/>
    <w:uiPriority w:val="99"/>
    <w:semiHidden/>
    <w:unhideWhenUsed/>
    <w:rsid w:val="00907A9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907A9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907A9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907A97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907A9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07A97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907A97"/>
  </w:style>
  <w:style w:type="paragraph" w:styleId="List">
    <w:name w:val="List"/>
    <w:basedOn w:val="Normal"/>
    <w:uiPriority w:val="99"/>
    <w:semiHidden/>
    <w:unhideWhenUsed/>
    <w:rsid w:val="00907A97"/>
    <w:pPr>
      <w:ind w:left="360" w:hanging="360"/>
    </w:pPr>
  </w:style>
  <w:style w:type="paragraph" w:styleId="List2">
    <w:name w:val="List 2"/>
    <w:basedOn w:val="Normal"/>
    <w:uiPriority w:val="99"/>
    <w:semiHidden/>
    <w:unhideWhenUsed/>
    <w:rsid w:val="00907A97"/>
    <w:pPr>
      <w:ind w:left="720" w:hanging="360"/>
    </w:pPr>
  </w:style>
  <w:style w:type="paragraph" w:styleId="List3">
    <w:name w:val="List 3"/>
    <w:basedOn w:val="Normal"/>
    <w:uiPriority w:val="99"/>
    <w:semiHidden/>
    <w:unhideWhenUsed/>
    <w:rsid w:val="00907A97"/>
    <w:pPr>
      <w:ind w:left="1080" w:hanging="360"/>
    </w:pPr>
  </w:style>
  <w:style w:type="paragraph" w:styleId="List4">
    <w:name w:val="List 4"/>
    <w:basedOn w:val="Normal"/>
    <w:uiPriority w:val="99"/>
    <w:semiHidden/>
    <w:unhideWhenUsed/>
    <w:rsid w:val="00907A97"/>
    <w:pPr>
      <w:ind w:left="1440" w:hanging="360"/>
    </w:pPr>
  </w:style>
  <w:style w:type="paragraph" w:styleId="List5">
    <w:name w:val="List 5"/>
    <w:basedOn w:val="Normal"/>
    <w:uiPriority w:val="99"/>
    <w:semiHidden/>
    <w:unhideWhenUsed/>
    <w:rsid w:val="00907A97"/>
    <w:pPr>
      <w:ind w:left="1800" w:hanging="360"/>
    </w:pPr>
  </w:style>
  <w:style w:type="paragraph" w:styleId="ListBullet">
    <w:name w:val="List Bullet"/>
    <w:basedOn w:val="Normal"/>
    <w:uiPriority w:val="99"/>
    <w:semiHidden/>
    <w:unhideWhenUsed/>
    <w:rsid w:val="00907A97"/>
    <w:pPr>
      <w:numPr>
        <w:numId w:val="6"/>
      </w:numPr>
    </w:pPr>
  </w:style>
  <w:style w:type="paragraph" w:styleId="ListBullet2">
    <w:name w:val="List Bullet 2"/>
    <w:basedOn w:val="Normal"/>
    <w:uiPriority w:val="99"/>
    <w:semiHidden/>
    <w:unhideWhenUsed/>
    <w:rsid w:val="00907A97"/>
    <w:pPr>
      <w:numPr>
        <w:numId w:val="7"/>
      </w:numPr>
    </w:pPr>
  </w:style>
  <w:style w:type="paragraph" w:styleId="ListBullet3">
    <w:name w:val="List Bullet 3"/>
    <w:basedOn w:val="Normal"/>
    <w:uiPriority w:val="99"/>
    <w:semiHidden/>
    <w:unhideWhenUsed/>
    <w:rsid w:val="00907A97"/>
    <w:pPr>
      <w:numPr>
        <w:numId w:val="8"/>
      </w:numPr>
    </w:pPr>
  </w:style>
  <w:style w:type="paragraph" w:styleId="ListBullet4">
    <w:name w:val="List Bullet 4"/>
    <w:basedOn w:val="Normal"/>
    <w:uiPriority w:val="99"/>
    <w:semiHidden/>
    <w:unhideWhenUsed/>
    <w:rsid w:val="00907A97"/>
    <w:pPr>
      <w:numPr>
        <w:numId w:val="9"/>
      </w:numPr>
    </w:pPr>
  </w:style>
  <w:style w:type="paragraph" w:styleId="ListBullet5">
    <w:name w:val="List Bullet 5"/>
    <w:basedOn w:val="Normal"/>
    <w:uiPriority w:val="99"/>
    <w:semiHidden/>
    <w:unhideWhenUsed/>
    <w:rsid w:val="00907A97"/>
    <w:pPr>
      <w:numPr>
        <w:numId w:val="10"/>
      </w:numPr>
    </w:pPr>
  </w:style>
  <w:style w:type="paragraph" w:styleId="ListContinue">
    <w:name w:val="List Continue"/>
    <w:basedOn w:val="Normal"/>
    <w:uiPriority w:val="99"/>
    <w:semiHidden/>
    <w:unhideWhenUsed/>
    <w:rsid w:val="00907A97"/>
    <w:pPr>
      <w:spacing w:after="120"/>
      <w:ind w:left="360"/>
    </w:pPr>
  </w:style>
  <w:style w:type="paragraph" w:styleId="ListContinue2">
    <w:name w:val="List Continue 2"/>
    <w:basedOn w:val="Normal"/>
    <w:uiPriority w:val="99"/>
    <w:semiHidden/>
    <w:unhideWhenUsed/>
    <w:rsid w:val="00907A97"/>
    <w:pPr>
      <w:spacing w:after="120"/>
      <w:ind w:left="720"/>
    </w:pPr>
  </w:style>
  <w:style w:type="paragraph" w:styleId="ListContinue3">
    <w:name w:val="List Continue 3"/>
    <w:basedOn w:val="Normal"/>
    <w:uiPriority w:val="99"/>
    <w:semiHidden/>
    <w:unhideWhenUsed/>
    <w:rsid w:val="00907A97"/>
    <w:pPr>
      <w:spacing w:after="120"/>
      <w:ind w:left="1080"/>
    </w:pPr>
  </w:style>
  <w:style w:type="paragraph" w:styleId="ListContinue4">
    <w:name w:val="List Continue 4"/>
    <w:basedOn w:val="Normal"/>
    <w:uiPriority w:val="99"/>
    <w:semiHidden/>
    <w:unhideWhenUsed/>
    <w:rsid w:val="00907A97"/>
    <w:pPr>
      <w:spacing w:after="120"/>
      <w:ind w:left="1440"/>
    </w:pPr>
  </w:style>
  <w:style w:type="paragraph" w:styleId="ListContinue5">
    <w:name w:val="List Continue 5"/>
    <w:basedOn w:val="Normal"/>
    <w:uiPriority w:val="99"/>
    <w:semiHidden/>
    <w:unhideWhenUsed/>
    <w:rsid w:val="00907A97"/>
    <w:pPr>
      <w:spacing w:after="120"/>
      <w:ind w:left="1800"/>
    </w:pPr>
  </w:style>
  <w:style w:type="paragraph" w:styleId="ListNumber">
    <w:name w:val="List Number"/>
    <w:basedOn w:val="Normal"/>
    <w:uiPriority w:val="99"/>
    <w:semiHidden/>
    <w:unhideWhenUsed/>
    <w:rsid w:val="00907A97"/>
    <w:pPr>
      <w:numPr>
        <w:numId w:val="11"/>
      </w:numPr>
    </w:pPr>
  </w:style>
  <w:style w:type="paragraph" w:styleId="ListNumber2">
    <w:name w:val="List Number 2"/>
    <w:basedOn w:val="Normal"/>
    <w:uiPriority w:val="99"/>
    <w:semiHidden/>
    <w:unhideWhenUsed/>
    <w:rsid w:val="00907A97"/>
    <w:pPr>
      <w:numPr>
        <w:numId w:val="12"/>
      </w:numPr>
    </w:pPr>
  </w:style>
  <w:style w:type="paragraph" w:styleId="ListNumber3">
    <w:name w:val="List Number 3"/>
    <w:basedOn w:val="Normal"/>
    <w:uiPriority w:val="99"/>
    <w:semiHidden/>
    <w:unhideWhenUsed/>
    <w:rsid w:val="00907A97"/>
    <w:pPr>
      <w:numPr>
        <w:numId w:val="13"/>
      </w:numPr>
    </w:pPr>
  </w:style>
  <w:style w:type="paragraph" w:styleId="ListNumber4">
    <w:name w:val="List Number 4"/>
    <w:basedOn w:val="Normal"/>
    <w:uiPriority w:val="99"/>
    <w:semiHidden/>
    <w:unhideWhenUsed/>
    <w:rsid w:val="00907A97"/>
    <w:pPr>
      <w:numPr>
        <w:numId w:val="14"/>
      </w:numPr>
    </w:pPr>
  </w:style>
  <w:style w:type="paragraph" w:styleId="ListNumber5">
    <w:name w:val="List Number 5"/>
    <w:basedOn w:val="Normal"/>
    <w:uiPriority w:val="99"/>
    <w:semiHidden/>
    <w:unhideWhenUsed/>
    <w:rsid w:val="00907A97"/>
    <w:pPr>
      <w:numPr>
        <w:numId w:val="15"/>
      </w:numPr>
    </w:pPr>
  </w:style>
  <w:style w:type="paragraph" w:styleId="MessageHeader">
    <w:name w:val="Message Header"/>
    <w:basedOn w:val="Normal"/>
    <w:uiPriority w:val="99"/>
    <w:semiHidden/>
    <w:unhideWhenUsed/>
    <w:rsid w:val="00907A9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semiHidden/>
    <w:unhideWhenUsed/>
    <w:rsid w:val="00907A97"/>
  </w:style>
  <w:style w:type="paragraph" w:styleId="NormalIndent">
    <w:name w:val="Normal Indent"/>
    <w:basedOn w:val="Normal"/>
    <w:uiPriority w:val="99"/>
    <w:semiHidden/>
    <w:unhideWhenUsed/>
    <w:rsid w:val="00907A97"/>
    <w:pPr>
      <w:ind w:left="720"/>
    </w:pPr>
  </w:style>
  <w:style w:type="paragraph" w:styleId="NoteHeading">
    <w:name w:val="Note Heading"/>
    <w:basedOn w:val="Normal"/>
    <w:next w:val="Normal"/>
    <w:uiPriority w:val="99"/>
    <w:semiHidden/>
    <w:unhideWhenUsed/>
    <w:rsid w:val="00907A97"/>
  </w:style>
  <w:style w:type="character" w:styleId="PageNumber">
    <w:name w:val="page number"/>
    <w:basedOn w:val="DefaultParagraphFont"/>
    <w:uiPriority w:val="99"/>
    <w:semiHidden/>
    <w:unhideWhenUsed/>
    <w:rsid w:val="00907A97"/>
  </w:style>
  <w:style w:type="paragraph" w:styleId="PlainText">
    <w:name w:val="Plain Text"/>
    <w:basedOn w:val="Normal"/>
    <w:uiPriority w:val="99"/>
    <w:semiHidden/>
    <w:unhideWhenUsed/>
    <w:rsid w:val="00907A97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uiPriority w:val="99"/>
    <w:semiHidden/>
    <w:unhideWhenUsed/>
    <w:rsid w:val="00907A97"/>
  </w:style>
  <w:style w:type="paragraph" w:styleId="Signature">
    <w:name w:val="Signature"/>
    <w:basedOn w:val="Normal"/>
    <w:uiPriority w:val="99"/>
    <w:semiHidden/>
    <w:unhideWhenUsed/>
    <w:rsid w:val="00907A97"/>
    <w:pPr>
      <w:ind w:left="4320"/>
    </w:pPr>
  </w:style>
  <w:style w:type="character" w:styleId="Strong">
    <w:name w:val="Strong"/>
    <w:basedOn w:val="DefaultParagraphFont"/>
    <w:uiPriority w:val="23"/>
    <w:qFormat/>
    <w:rsid w:val="00907A97"/>
    <w:rPr>
      <w:b/>
      <w:bCs/>
    </w:rPr>
  </w:style>
  <w:style w:type="paragraph" w:styleId="Subtitle">
    <w:name w:val="Subtitle"/>
    <w:basedOn w:val="Normal"/>
    <w:uiPriority w:val="11"/>
    <w:qFormat/>
    <w:rsid w:val="00907A97"/>
    <w:pPr>
      <w:spacing w:after="60"/>
      <w:jc w:val="center"/>
      <w:outlineLvl w:val="1"/>
    </w:pPr>
    <w:rPr>
      <w:rFonts w:ascii="Arial" w:hAnsi="Arial" w:cs="Arial"/>
    </w:rPr>
  </w:style>
  <w:style w:type="table" w:styleId="Table3Deffects1">
    <w:name w:val="Table 3D effects 1"/>
    <w:basedOn w:val="TableNormal"/>
    <w:rsid w:val="00907A9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907A97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907A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907A97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907A97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907A97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907A97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907A97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907A97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907A97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907A97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907A97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907A97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907A97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907A97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rsid w:val="00907A97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907A97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907A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rsid w:val="00907A97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907A97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907A97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907A97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907A97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907A97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907A97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907A97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907A97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907A97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907A97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907A97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907A97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907A97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907A97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907A97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907A97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907A97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907A97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907A9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907A97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907A97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907A97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uiPriority w:val="10"/>
    <w:qFormat/>
    <w:rsid w:val="00907A9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BalloonText">
    <w:name w:val="Balloon Text"/>
    <w:basedOn w:val="Normal"/>
    <w:uiPriority w:val="99"/>
    <w:semiHidden/>
    <w:unhideWhenUsed/>
    <w:rsid w:val="00907A97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rsid w:val="00907A97"/>
    <w:rPr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07A97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907A97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sid w:val="00907A97"/>
    <w:rPr>
      <w:b/>
      <w:bCs/>
    </w:rPr>
  </w:style>
  <w:style w:type="paragraph" w:styleId="DocumentMap">
    <w:name w:val="Document Map"/>
    <w:basedOn w:val="Normal"/>
    <w:uiPriority w:val="99"/>
    <w:semiHidden/>
    <w:unhideWhenUsed/>
    <w:rsid w:val="00907A9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07A97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00907A9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07A97"/>
    <w:rPr>
      <w:vertAlign w:val="superscript"/>
    </w:rPr>
  </w:style>
  <w:style w:type="paragraph" w:styleId="FootnoteText">
    <w:name w:val="footnote text"/>
    <w:basedOn w:val="Normal"/>
    <w:uiPriority w:val="99"/>
    <w:semiHidden/>
    <w:unhideWhenUsed/>
    <w:rsid w:val="00907A97"/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07A9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07A9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907A9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907A9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907A9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907A9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907A9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907A9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907A97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907A97"/>
    <w:rPr>
      <w:rFonts w:ascii="Arial" w:hAnsi="Arial" w:cs="Arial"/>
      <w:b/>
      <w:bCs/>
    </w:rPr>
  </w:style>
  <w:style w:type="paragraph" w:styleId="MacroText">
    <w:name w:val="macro"/>
    <w:uiPriority w:val="99"/>
    <w:semiHidden/>
    <w:unhideWhenUsed/>
    <w:rsid w:val="0090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ja-JP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07A97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907A97"/>
  </w:style>
  <w:style w:type="paragraph" w:styleId="TOAHeading">
    <w:name w:val="toa heading"/>
    <w:basedOn w:val="Normal"/>
    <w:next w:val="Normal"/>
    <w:uiPriority w:val="99"/>
    <w:semiHidden/>
    <w:unhideWhenUsed/>
    <w:rsid w:val="00907A97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907A97"/>
  </w:style>
  <w:style w:type="paragraph" w:styleId="TOC2">
    <w:name w:val="toc 2"/>
    <w:basedOn w:val="Normal"/>
    <w:next w:val="Normal"/>
    <w:autoRedefine/>
    <w:uiPriority w:val="99"/>
    <w:semiHidden/>
    <w:unhideWhenUsed/>
    <w:rsid w:val="00907A97"/>
    <w:pPr>
      <w:ind w:left="24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907A97"/>
    <w:pPr>
      <w:ind w:left="48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907A97"/>
    <w:pPr>
      <w:ind w:left="72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907A97"/>
    <w:pPr>
      <w:ind w:left="96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907A97"/>
    <w:pPr>
      <w:ind w:left="12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907A97"/>
    <w:pPr>
      <w:ind w:left="144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907A97"/>
    <w:pPr>
      <w:ind w:left="168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907A97"/>
    <w:pPr>
      <w:ind w:left="1920"/>
    </w:pPr>
  </w:style>
  <w:style w:type="paragraph" w:styleId="ListParagraph">
    <w:name w:val="List Paragraph"/>
    <w:basedOn w:val="Normal"/>
    <w:uiPriority w:val="34"/>
    <w:qFormat/>
    <w:rsid w:val="006F2CF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58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642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Office%20Word%202003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C073C5-3C4F-408F-8C94-760E8DABC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Office Word 2003 Look</Template>
  <TotalTime>249</TotalTime>
  <Pages>6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Dayanand</dc:creator>
  <cp:lastModifiedBy>Dayanand</cp:lastModifiedBy>
  <cp:revision>27</cp:revision>
  <dcterms:created xsi:type="dcterms:W3CDTF">2013-05-26T15:11:00Z</dcterms:created>
  <dcterms:modified xsi:type="dcterms:W3CDTF">2013-05-27T07:06:00Z</dcterms:modified>
</cp:coreProperties>
</file>